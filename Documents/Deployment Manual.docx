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A939177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28C12CF" w14:textId="0379CB74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13780EB" wp14:editId="05E92BFF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6CD6C2" w14:textId="3B122638" w:rsidR="004B7E44" w:rsidRPr="006C75D3" w:rsidRDefault="006C75D3" w:rsidP="004B7E44">
                                  <w:pPr>
                                    <w:pStyle w:val="Title"/>
                                    <w:rPr>
                                      <w:color w:val="93C842" w:themeColor="accent2"/>
                                    </w:rPr>
                                  </w:pPr>
                                  <w:r w:rsidRPr="006C75D3">
                                    <w:rPr>
                                      <w:color w:val="93C842" w:themeColor="accent2"/>
                                    </w:rPr>
                                    <w:t>Deployment</w:t>
                                  </w:r>
                                  <w:r w:rsidRPr="006C75D3">
                                    <w:rPr>
                                      <w:color w:val="93C842" w:themeColor="accent2"/>
                                    </w:rPr>
                                    <w:br/>
                                    <w:t>manual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13780E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6D6CD6C2" w14:textId="3B122638" w:rsidR="004B7E44" w:rsidRPr="006C75D3" w:rsidRDefault="006C75D3" w:rsidP="004B7E44">
                            <w:pPr>
                              <w:pStyle w:val="Title"/>
                              <w:rPr>
                                <w:color w:val="93C842" w:themeColor="accent2"/>
                              </w:rPr>
                            </w:pPr>
                            <w:r w:rsidRPr="006C75D3">
                              <w:rPr>
                                <w:color w:val="93C842" w:themeColor="accent2"/>
                              </w:rPr>
                              <w:t>Deployment</w:t>
                            </w:r>
                            <w:r w:rsidRPr="006C75D3">
                              <w:rPr>
                                <w:color w:val="93C842" w:themeColor="accent2"/>
                              </w:rPr>
                              <w:br/>
                              <w:t>manual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2BA4645" w14:textId="7B4EA9BC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E271F24" wp14:editId="04E03545">
                      <wp:extent cx="937260" cy="0"/>
                      <wp:effectExtent l="0" t="38100" r="53340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7260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5EAAC3D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73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4F26B250" w14:textId="17C091A3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43D55F4" wp14:editId="519FD2A3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0CC8E5" w14:textId="2160CAE9" w:rsidR="004B7E44" w:rsidRPr="006C75D3" w:rsidRDefault="006C75D3" w:rsidP="004B7E44">
                                  <w:pPr>
                                    <w:pStyle w:val="Subtitle"/>
                                    <w:rPr>
                                      <w:color w:val="93C842" w:themeColor="accent2"/>
                                    </w:rPr>
                                  </w:pPr>
                                  <w:r w:rsidRPr="006C75D3">
                                    <w:rPr>
                                      <w:color w:val="93C842" w:themeColor="accent2"/>
                                    </w:rPr>
                                    <w:t>8020Fit.AI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43D55F4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220CC8E5" w14:textId="2160CAE9" w:rsidR="004B7E44" w:rsidRPr="006C75D3" w:rsidRDefault="006C75D3" w:rsidP="004B7E44">
                            <w:pPr>
                              <w:pStyle w:val="Subtitle"/>
                              <w:rPr>
                                <w:color w:val="93C842" w:themeColor="accent2"/>
                              </w:rPr>
                            </w:pPr>
                            <w:r w:rsidRPr="006C75D3">
                              <w:rPr>
                                <w:color w:val="93C842" w:themeColor="accent2"/>
                              </w:rPr>
                              <w:t>8020Fit.AI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030974ED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403303" w14:textId="3D5D4ABB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41FD440" wp14:editId="71303AF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F97178" w14:textId="54FED424" w:rsidR="004B7E44" w:rsidRPr="006C75D3" w:rsidRDefault="006C75D3" w:rsidP="004B7E44">
                                  <w:pPr>
                                    <w:pStyle w:val="Heading1"/>
                                    <w:rPr>
                                      <w:color w:val="93C842" w:themeColor="accent2"/>
                                    </w:rPr>
                                  </w:pPr>
                                  <w:r w:rsidRPr="006C75D3">
                                    <w:rPr>
                                      <w:color w:val="93C842" w:themeColor="accent2"/>
                                    </w:rPr>
                                    <w:t>Team FitForce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41FD440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5BF97178" w14:textId="54FED424" w:rsidR="004B7E44" w:rsidRPr="006C75D3" w:rsidRDefault="006C75D3" w:rsidP="004B7E44">
                            <w:pPr>
                              <w:pStyle w:val="Heading1"/>
                              <w:rPr>
                                <w:color w:val="93C842" w:themeColor="accent2"/>
                              </w:rPr>
                            </w:pPr>
                            <w:r w:rsidRPr="006C75D3">
                              <w:rPr>
                                <w:color w:val="93C842" w:themeColor="accent2"/>
                              </w:rPr>
                              <w:t>Team FitForce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F1B714" w14:textId="3F08B4A9" w:rsidR="004B7E44" w:rsidRDefault="008C7C83" w:rsidP="004B7E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A731C0C" wp14:editId="5BF98778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603250</wp:posOffset>
                  </wp:positionV>
                  <wp:extent cx="1409700" cy="1409700"/>
                  <wp:effectExtent l="0" t="0" r="0" b="0"/>
                  <wp:wrapNone/>
                  <wp:docPr id="813262715" name="Picture 4" descr="A logo with a fist and a barbel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262715" name="Picture 4" descr="A logo with a fist and a barbell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7E44">
              <w:rPr>
                <w:noProof/>
              </w:rPr>
              <mc:AlternateContent>
                <mc:Choice Requires="wps">
                  <w:drawing>
                    <wp:inline distT="0" distB="0" distL="0" distR="0" wp14:anchorId="7F0EAA11" wp14:editId="1A9EDAA4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C5511D" w14:textId="01EEDA8C" w:rsidR="004B7E44" w:rsidRPr="004B7E44" w:rsidRDefault="006C75D3" w:rsidP="004B7E44">
                                  <w:r w:rsidRPr="006C75D3">
                                    <w:t>May 202</w:t>
                                  </w: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0EAA11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33C5511D" w14:textId="01EEDA8C" w:rsidR="004B7E44" w:rsidRPr="004B7E44" w:rsidRDefault="006C75D3" w:rsidP="004B7E44">
                            <w:r w:rsidRPr="006C75D3">
                              <w:t>May 202</w:t>
                            </w:r>
                            <w:r>
                              <w:t>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1CD768EA" w14:textId="22517EBF" w:rsidR="004B7E44" w:rsidRDefault="006C75D3" w:rsidP="004B7E44">
      <w:r>
        <w:rPr>
          <w:noProof/>
        </w:rPr>
        <w:drawing>
          <wp:anchor distT="0" distB="0" distL="114300" distR="114300" simplePos="0" relativeHeight="251658751" behindDoc="1" locked="0" layoutInCell="1" allowOverlap="1" wp14:anchorId="667EB710" wp14:editId="1C3BE8E6">
            <wp:simplePos x="0" y="0"/>
            <wp:positionH relativeFrom="column">
              <wp:posOffset>-716280</wp:posOffset>
            </wp:positionH>
            <wp:positionV relativeFrom="paragraph">
              <wp:posOffset>-441960</wp:posOffset>
            </wp:positionV>
            <wp:extent cx="8038214" cy="10903321"/>
            <wp:effectExtent l="0" t="0" r="1270" b="0"/>
            <wp:wrapNone/>
            <wp:docPr id="1481106198" name="Picture 6" descr="A gym with weights and a ben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6198" name="Picture 6" descr="A gym with weights and a benc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8214" cy="1090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E44">
        <w:rPr>
          <w:noProof/>
        </w:rPr>
        <w:drawing>
          <wp:anchor distT="0" distB="0" distL="114300" distR="114300" simplePos="0" relativeHeight="251658240" behindDoc="1" locked="0" layoutInCell="1" allowOverlap="1" wp14:anchorId="2D28C19A" wp14:editId="0F97EBEB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4247F9" wp14:editId="6513681E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C5A30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" fillcolor="#161718 [3213]" stroked="f" strokeweight="2pt">
                <w10:wrap anchory="page"/>
              </v:rect>
            </w:pict>
          </mc:Fallback>
        </mc:AlternateContent>
      </w:r>
    </w:p>
    <w:p w14:paraId="0EE0910F" w14:textId="70F9E72B" w:rsidR="004B7E44" w:rsidRDefault="006C75D3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6D6C65FC" wp14:editId="54E13C12">
            <wp:simplePos x="0" y="0"/>
            <wp:positionH relativeFrom="column">
              <wp:posOffset>-2764155</wp:posOffset>
            </wp:positionH>
            <wp:positionV relativeFrom="paragraph">
              <wp:posOffset>7902575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br w:type="page"/>
      </w:r>
    </w:p>
    <w:p w14:paraId="5829B1D5" w14:textId="78C18F88" w:rsidR="004B7E44" w:rsidRPr="00E87B8B" w:rsidRDefault="00087D54" w:rsidP="00A660E7">
      <w:pPr>
        <w:pStyle w:val="Heading2"/>
        <w:spacing w:after="500" w:line="480" w:lineRule="auto"/>
        <w:rPr>
          <w:sz w:val="72"/>
          <w:szCs w:val="28"/>
        </w:rPr>
      </w:pPr>
      <w:r w:rsidRPr="00E87B8B">
        <w:rPr>
          <w:sz w:val="72"/>
          <w:szCs w:val="28"/>
        </w:rPr>
        <w:lastRenderedPageBreak/>
        <w:t>Table of Contents</w:t>
      </w:r>
    </w:p>
    <w:p w14:paraId="6F98D8CC" w14:textId="44122936" w:rsidR="00C9525F" w:rsidRPr="00E87B8B" w:rsidRDefault="00C9525F" w:rsidP="00C9525F">
      <w:pPr>
        <w:spacing w:line="480" w:lineRule="auto"/>
        <w:rPr>
          <w:color w:val="auto"/>
          <w:sz w:val="36"/>
          <w:szCs w:val="28"/>
        </w:rPr>
      </w:pPr>
      <w:r w:rsidRPr="00E87B8B">
        <w:rPr>
          <w:color w:val="auto"/>
          <w:sz w:val="36"/>
          <w:szCs w:val="28"/>
        </w:rPr>
        <w:t>Introduction ...............................</w:t>
      </w:r>
      <w:r w:rsidR="00E87B8B">
        <w:rPr>
          <w:color w:val="auto"/>
          <w:sz w:val="36"/>
          <w:szCs w:val="28"/>
        </w:rPr>
        <w:t>.</w:t>
      </w:r>
      <w:r w:rsidRPr="00E87B8B">
        <w:rPr>
          <w:color w:val="auto"/>
          <w:sz w:val="36"/>
          <w:szCs w:val="28"/>
        </w:rPr>
        <w:t>............................................ 3</w:t>
      </w:r>
    </w:p>
    <w:p w14:paraId="55C204D7" w14:textId="6D8E4256" w:rsidR="00C9525F" w:rsidRPr="00E87B8B" w:rsidRDefault="00C9525F" w:rsidP="00C9525F">
      <w:pPr>
        <w:spacing w:line="480" w:lineRule="auto"/>
        <w:rPr>
          <w:color w:val="auto"/>
          <w:sz w:val="36"/>
          <w:szCs w:val="28"/>
        </w:rPr>
      </w:pPr>
      <w:r w:rsidRPr="00E87B8B">
        <w:rPr>
          <w:color w:val="auto"/>
          <w:sz w:val="36"/>
          <w:szCs w:val="28"/>
        </w:rPr>
        <w:t>System Requirements ..................</w:t>
      </w:r>
      <w:r w:rsidRPr="00E87B8B">
        <w:rPr>
          <w:color w:val="auto"/>
          <w:sz w:val="36"/>
          <w:szCs w:val="28"/>
        </w:rPr>
        <w:t>.........</w:t>
      </w:r>
      <w:r w:rsidR="00E87B8B">
        <w:rPr>
          <w:color w:val="auto"/>
          <w:sz w:val="36"/>
          <w:szCs w:val="28"/>
        </w:rPr>
        <w:t>.</w:t>
      </w:r>
      <w:r w:rsidRPr="00E87B8B">
        <w:rPr>
          <w:color w:val="auto"/>
          <w:sz w:val="36"/>
          <w:szCs w:val="28"/>
        </w:rPr>
        <w:t>................................ 4</w:t>
      </w:r>
    </w:p>
    <w:p w14:paraId="0F409A54" w14:textId="5B2B1479" w:rsidR="00C9525F" w:rsidRPr="00E87B8B" w:rsidRDefault="00C9525F" w:rsidP="00C9525F">
      <w:pPr>
        <w:spacing w:line="480" w:lineRule="auto"/>
        <w:rPr>
          <w:color w:val="auto"/>
          <w:sz w:val="36"/>
          <w:szCs w:val="28"/>
        </w:rPr>
      </w:pPr>
      <w:r w:rsidRPr="00E87B8B">
        <w:rPr>
          <w:color w:val="auto"/>
          <w:sz w:val="36"/>
          <w:szCs w:val="28"/>
        </w:rPr>
        <w:t xml:space="preserve">Installation Procedures .......................................................... </w:t>
      </w:r>
      <w:r w:rsidR="00E87B8B">
        <w:rPr>
          <w:color w:val="auto"/>
          <w:sz w:val="36"/>
          <w:szCs w:val="28"/>
        </w:rPr>
        <w:t>6</w:t>
      </w:r>
    </w:p>
    <w:p w14:paraId="3C6D4369" w14:textId="2E9F4218" w:rsidR="00C9525F" w:rsidRPr="00E87B8B" w:rsidRDefault="00C9525F" w:rsidP="00C9525F">
      <w:pPr>
        <w:spacing w:line="480" w:lineRule="auto"/>
        <w:rPr>
          <w:color w:val="auto"/>
          <w:sz w:val="36"/>
          <w:szCs w:val="28"/>
        </w:rPr>
      </w:pPr>
      <w:r w:rsidRPr="00E87B8B">
        <w:rPr>
          <w:color w:val="auto"/>
          <w:sz w:val="36"/>
          <w:szCs w:val="28"/>
        </w:rPr>
        <w:t>Cloning Git Repository ..........................</w:t>
      </w:r>
      <w:r w:rsidR="00E87B8B">
        <w:rPr>
          <w:color w:val="auto"/>
          <w:sz w:val="36"/>
          <w:szCs w:val="28"/>
        </w:rPr>
        <w:t>.</w:t>
      </w:r>
      <w:r w:rsidR="00E87B8B" w:rsidRPr="00E87B8B">
        <w:rPr>
          <w:color w:val="auto"/>
          <w:sz w:val="36"/>
          <w:szCs w:val="28"/>
        </w:rPr>
        <w:t>.................</w:t>
      </w:r>
      <w:r w:rsidRPr="00E87B8B">
        <w:rPr>
          <w:color w:val="auto"/>
          <w:sz w:val="36"/>
          <w:szCs w:val="28"/>
        </w:rPr>
        <w:t>............... 7</w:t>
      </w:r>
    </w:p>
    <w:p w14:paraId="46BFE424" w14:textId="58FE38C4" w:rsidR="00C9525F" w:rsidRDefault="00C025D5" w:rsidP="00C9525F">
      <w:pPr>
        <w:spacing w:line="480" w:lineRule="auto"/>
        <w:rPr>
          <w:color w:val="auto"/>
          <w:sz w:val="36"/>
          <w:szCs w:val="28"/>
        </w:rPr>
      </w:pPr>
      <w:r>
        <w:rPr>
          <w:color w:val="auto"/>
          <w:sz w:val="36"/>
          <w:szCs w:val="28"/>
        </w:rPr>
        <w:t>Setting up Backend</w:t>
      </w:r>
      <w:r w:rsidR="00C9525F" w:rsidRPr="00E87B8B">
        <w:rPr>
          <w:color w:val="auto"/>
          <w:sz w:val="36"/>
          <w:szCs w:val="28"/>
        </w:rPr>
        <w:t xml:space="preserve"> ................................................................ 8</w:t>
      </w:r>
    </w:p>
    <w:p w14:paraId="72CEA1D3" w14:textId="14702348" w:rsidR="00C025D5" w:rsidRPr="00E87B8B" w:rsidRDefault="00C025D5" w:rsidP="00C9525F">
      <w:pPr>
        <w:spacing w:line="480" w:lineRule="auto"/>
        <w:rPr>
          <w:color w:val="auto"/>
          <w:sz w:val="36"/>
          <w:szCs w:val="28"/>
        </w:rPr>
      </w:pPr>
      <w:r>
        <w:rPr>
          <w:color w:val="auto"/>
          <w:sz w:val="36"/>
          <w:szCs w:val="28"/>
        </w:rPr>
        <w:t>Setting up</w:t>
      </w:r>
      <w:r>
        <w:rPr>
          <w:color w:val="auto"/>
          <w:sz w:val="36"/>
          <w:szCs w:val="28"/>
        </w:rPr>
        <w:t xml:space="preserve"> Frontend</w:t>
      </w:r>
      <w:r w:rsidRPr="00E87B8B">
        <w:rPr>
          <w:color w:val="auto"/>
          <w:sz w:val="36"/>
          <w:szCs w:val="28"/>
        </w:rPr>
        <w:t>.................................................................</w:t>
      </w:r>
      <w:r>
        <w:rPr>
          <w:color w:val="auto"/>
          <w:sz w:val="36"/>
          <w:szCs w:val="28"/>
        </w:rPr>
        <w:t>9</w:t>
      </w:r>
    </w:p>
    <w:p w14:paraId="4AA0207B" w14:textId="618A7996" w:rsidR="00C9525F" w:rsidRPr="00E87B8B" w:rsidRDefault="00C9525F" w:rsidP="00C9525F">
      <w:pPr>
        <w:spacing w:line="480" w:lineRule="auto"/>
        <w:rPr>
          <w:color w:val="auto"/>
          <w:sz w:val="36"/>
          <w:szCs w:val="28"/>
        </w:rPr>
      </w:pPr>
      <w:r w:rsidRPr="00E87B8B">
        <w:rPr>
          <w:color w:val="auto"/>
          <w:sz w:val="36"/>
          <w:szCs w:val="28"/>
        </w:rPr>
        <w:t>Starting the Server ........................</w:t>
      </w:r>
      <w:r w:rsidR="00E87B8B" w:rsidRPr="00E87B8B">
        <w:rPr>
          <w:color w:val="auto"/>
          <w:sz w:val="36"/>
          <w:szCs w:val="28"/>
        </w:rPr>
        <w:t>.........</w:t>
      </w:r>
      <w:r w:rsidRPr="00E87B8B">
        <w:rPr>
          <w:color w:val="auto"/>
          <w:sz w:val="36"/>
          <w:szCs w:val="28"/>
        </w:rPr>
        <w:t>.............................. 1</w:t>
      </w:r>
      <w:r w:rsidR="006828C9">
        <w:rPr>
          <w:color w:val="auto"/>
          <w:sz w:val="36"/>
          <w:szCs w:val="28"/>
        </w:rPr>
        <w:t>0</w:t>
      </w:r>
    </w:p>
    <w:p w14:paraId="4A9C0FB8" w14:textId="4220BE35" w:rsidR="00087D54" w:rsidRDefault="00C9525F" w:rsidP="00E87B8B">
      <w:pPr>
        <w:spacing w:line="480" w:lineRule="auto"/>
        <w:rPr>
          <w:color w:val="auto"/>
          <w:sz w:val="36"/>
          <w:szCs w:val="28"/>
        </w:rPr>
      </w:pPr>
      <w:r w:rsidRPr="00E87B8B">
        <w:rPr>
          <w:color w:val="auto"/>
          <w:sz w:val="36"/>
          <w:szCs w:val="28"/>
        </w:rPr>
        <w:t>Contact Information ...............</w:t>
      </w:r>
      <w:r w:rsidR="00E87B8B" w:rsidRPr="00E87B8B">
        <w:rPr>
          <w:color w:val="auto"/>
          <w:sz w:val="36"/>
          <w:szCs w:val="28"/>
        </w:rPr>
        <w:t>.........</w:t>
      </w:r>
      <w:r w:rsidR="00E87B8B">
        <w:rPr>
          <w:color w:val="auto"/>
          <w:sz w:val="36"/>
          <w:szCs w:val="28"/>
        </w:rPr>
        <w:t>.</w:t>
      </w:r>
      <w:r w:rsidRPr="00E87B8B">
        <w:rPr>
          <w:color w:val="auto"/>
          <w:sz w:val="36"/>
          <w:szCs w:val="28"/>
        </w:rPr>
        <w:t>..................................... 1</w:t>
      </w:r>
      <w:r w:rsidR="006828C9">
        <w:rPr>
          <w:color w:val="auto"/>
          <w:sz w:val="36"/>
          <w:szCs w:val="28"/>
        </w:rPr>
        <w:t>1</w:t>
      </w:r>
    </w:p>
    <w:p w14:paraId="4A65D559" w14:textId="77777777" w:rsidR="00E87B8B" w:rsidRDefault="00E87B8B" w:rsidP="00E87B8B">
      <w:pPr>
        <w:spacing w:line="480" w:lineRule="auto"/>
        <w:rPr>
          <w:color w:val="auto"/>
          <w:sz w:val="36"/>
          <w:szCs w:val="28"/>
        </w:rPr>
      </w:pPr>
    </w:p>
    <w:p w14:paraId="5C9DF79E" w14:textId="77777777" w:rsidR="00E87B8B" w:rsidRDefault="00E87B8B" w:rsidP="00E87B8B">
      <w:pPr>
        <w:spacing w:line="480" w:lineRule="auto"/>
        <w:rPr>
          <w:color w:val="auto"/>
          <w:sz w:val="36"/>
          <w:szCs w:val="28"/>
        </w:rPr>
      </w:pPr>
    </w:p>
    <w:p w14:paraId="04F7A221" w14:textId="77777777" w:rsidR="00E87B8B" w:rsidRDefault="00E87B8B" w:rsidP="00E87B8B">
      <w:pPr>
        <w:spacing w:line="480" w:lineRule="auto"/>
        <w:rPr>
          <w:color w:val="auto"/>
          <w:sz w:val="36"/>
          <w:szCs w:val="28"/>
        </w:rPr>
      </w:pPr>
    </w:p>
    <w:p w14:paraId="23C36449" w14:textId="77777777" w:rsidR="00E87B8B" w:rsidRDefault="00E87B8B" w:rsidP="00E87B8B">
      <w:pPr>
        <w:spacing w:line="480" w:lineRule="auto"/>
        <w:rPr>
          <w:color w:val="auto"/>
          <w:sz w:val="36"/>
          <w:szCs w:val="28"/>
        </w:rPr>
      </w:pPr>
    </w:p>
    <w:p w14:paraId="6B68C78F" w14:textId="77777777" w:rsidR="00E87B8B" w:rsidRPr="00E87B8B" w:rsidRDefault="00E87B8B" w:rsidP="00E87B8B">
      <w:pPr>
        <w:spacing w:line="480" w:lineRule="auto"/>
        <w:rPr>
          <w:color w:val="auto"/>
          <w:sz w:val="36"/>
          <w:szCs w:val="28"/>
        </w:rPr>
      </w:pPr>
    </w:p>
    <w:p w14:paraId="3024F2D3" w14:textId="33BD5D41" w:rsidR="004B7E44" w:rsidRDefault="00087D54" w:rsidP="00A660E7">
      <w:pPr>
        <w:pStyle w:val="Heading2"/>
        <w:spacing w:after="500" w:line="480" w:lineRule="auto"/>
      </w:pPr>
      <w:r>
        <w:lastRenderedPageBreak/>
        <w:t>Introduction</w:t>
      </w:r>
    </w:p>
    <w:p w14:paraId="6762EC02" w14:textId="77777777" w:rsidR="00087D54" w:rsidRDefault="00087D54" w:rsidP="00A660E7">
      <w:pPr>
        <w:spacing w:line="480" w:lineRule="auto"/>
      </w:pPr>
      <w:r>
        <w:rPr>
          <w:color w:val="auto"/>
        </w:rPr>
        <w:t xml:space="preserve">Welcome to the 8020Fit Installation Manual. 8020Fit.AI </w:t>
      </w:r>
      <w:r w:rsidRPr="00087D54">
        <w:rPr>
          <w:color w:val="auto"/>
        </w:rPr>
        <w:t xml:space="preserve">is a comprehensive </w:t>
      </w:r>
      <w:r>
        <w:rPr>
          <w:color w:val="auto"/>
        </w:rPr>
        <w:t>fitness platform</w:t>
      </w:r>
      <w:r w:rsidRPr="00087D54">
        <w:rPr>
          <w:color w:val="auto"/>
        </w:rPr>
        <w:t xml:space="preserve"> deigned to optimize nutrition</w:t>
      </w:r>
      <w:r>
        <w:rPr>
          <w:color w:val="auto"/>
        </w:rPr>
        <w:t xml:space="preserve">, fitness </w:t>
      </w:r>
      <w:r w:rsidRPr="00087D54">
        <w:rPr>
          <w:color w:val="auto"/>
        </w:rPr>
        <w:t>tracking</w:t>
      </w:r>
      <w:r>
        <w:rPr>
          <w:color w:val="auto"/>
        </w:rPr>
        <w:t xml:space="preserve"> and goal attainment</w:t>
      </w:r>
      <w:r w:rsidRPr="00087D54">
        <w:rPr>
          <w:color w:val="auto"/>
        </w:rPr>
        <w:t xml:space="preserve">. </w:t>
      </w:r>
      <w:r>
        <w:rPr>
          <w:color w:val="auto"/>
        </w:rPr>
        <w:t>The platform leverages Artificial Intelligence strategies to generate enhanced workout routines and visualizations to support each personalized plan</w:t>
      </w:r>
      <w:r w:rsidRPr="00087D54">
        <w:rPr>
          <w:color w:val="auto"/>
        </w:rPr>
        <w:t>.​</w:t>
      </w:r>
      <w:r w:rsidRPr="00087D54">
        <w:t xml:space="preserve"> </w:t>
      </w:r>
    </w:p>
    <w:p w14:paraId="2D07143E" w14:textId="77777777" w:rsidR="00087D54" w:rsidRDefault="00087D54" w:rsidP="00A660E7">
      <w:pPr>
        <w:spacing w:line="480" w:lineRule="auto"/>
      </w:pPr>
    </w:p>
    <w:p w14:paraId="74549B4D" w14:textId="54C3DD4C" w:rsidR="004B7E44" w:rsidRPr="00E87B8B" w:rsidRDefault="00087D54" w:rsidP="00E87B8B">
      <w:pPr>
        <w:spacing w:line="480" w:lineRule="auto"/>
        <w:rPr>
          <w:color w:val="auto"/>
        </w:rPr>
      </w:pPr>
      <w:r w:rsidRPr="00087D54">
        <w:rPr>
          <w:color w:val="auto"/>
        </w:rPr>
        <w:t>This manual provides detailed deployment instructions to install, configure, and run the application in a local or cloud-based development environment</w:t>
      </w:r>
      <w:r>
        <w:rPr>
          <w:color w:val="auto"/>
        </w:rPr>
        <w:t xml:space="preserve">. It is intended for developers, system administrators, and technical teams who desire to deploy the 8020Fit.AI </w:t>
      </w:r>
      <w:r w:rsidR="00542818">
        <w:rPr>
          <w:color w:val="auto"/>
        </w:rPr>
        <w:t>application in the</w:t>
      </w:r>
      <w:r w:rsidR="00C84AD4">
        <w:rPr>
          <w:color w:val="auto"/>
        </w:rPr>
        <w:t>ir</w:t>
      </w:r>
      <w:r w:rsidR="00542818">
        <w:rPr>
          <w:color w:val="auto"/>
        </w:rPr>
        <w:t xml:space="preserve"> respective environments.</w:t>
      </w:r>
    </w:p>
    <w:p w14:paraId="38690956" w14:textId="77777777" w:rsidR="00E87B8B" w:rsidRDefault="00E87B8B" w:rsidP="00A660E7">
      <w:pPr>
        <w:pStyle w:val="Heading3"/>
        <w:spacing w:line="480" w:lineRule="auto"/>
        <w:rPr>
          <w:rFonts w:eastAsiaTheme="minorHAnsi"/>
          <w:b/>
          <w:i w:val="0"/>
          <w:sz w:val="44"/>
        </w:rPr>
      </w:pPr>
    </w:p>
    <w:p w14:paraId="4F27F8BF" w14:textId="77777777" w:rsidR="00E87B8B" w:rsidRDefault="00E87B8B" w:rsidP="00A660E7">
      <w:pPr>
        <w:pStyle w:val="Heading3"/>
        <w:spacing w:line="480" w:lineRule="auto"/>
        <w:rPr>
          <w:rFonts w:eastAsiaTheme="minorHAnsi"/>
          <w:b/>
          <w:i w:val="0"/>
          <w:sz w:val="44"/>
        </w:rPr>
      </w:pPr>
    </w:p>
    <w:p w14:paraId="5029202A" w14:textId="77777777" w:rsidR="00E87B8B" w:rsidRDefault="00E87B8B" w:rsidP="00A660E7">
      <w:pPr>
        <w:pStyle w:val="Heading3"/>
        <w:spacing w:line="480" w:lineRule="auto"/>
        <w:rPr>
          <w:rFonts w:eastAsiaTheme="minorHAnsi"/>
          <w:b/>
          <w:i w:val="0"/>
          <w:sz w:val="44"/>
        </w:rPr>
      </w:pPr>
    </w:p>
    <w:p w14:paraId="7D05034A" w14:textId="77777777" w:rsidR="00E87B8B" w:rsidRPr="004B7E44" w:rsidRDefault="00E87B8B" w:rsidP="00A660E7">
      <w:pPr>
        <w:pStyle w:val="Heading3"/>
        <w:spacing w:line="480" w:lineRule="auto"/>
        <w:rPr>
          <w:rFonts w:eastAsiaTheme="minorHAnsi"/>
          <w:b/>
          <w:i w:val="0"/>
          <w:sz w:val="44"/>
        </w:rPr>
      </w:pPr>
    </w:p>
    <w:p w14:paraId="0A47DA3C" w14:textId="01764A83" w:rsidR="004B7E44" w:rsidRDefault="00087D54" w:rsidP="00A660E7">
      <w:pPr>
        <w:pStyle w:val="Heading2"/>
        <w:spacing w:after="500" w:line="480" w:lineRule="auto"/>
      </w:pPr>
      <w:r>
        <w:lastRenderedPageBreak/>
        <w:t>System Requirements</w:t>
      </w:r>
    </w:p>
    <w:p w14:paraId="7F961C86" w14:textId="455A6620" w:rsidR="004B7E44" w:rsidRDefault="008F080A" w:rsidP="00A660E7">
      <w:pPr>
        <w:spacing w:line="480" w:lineRule="auto"/>
        <w:rPr>
          <w:color w:val="auto"/>
        </w:rPr>
      </w:pPr>
      <w:r>
        <w:rPr>
          <w:color w:val="auto"/>
        </w:rPr>
        <w:t>To have the 8020Fit.AI application successfully set up and deploy, your system must meet the following requirements.</w:t>
      </w:r>
    </w:p>
    <w:p w14:paraId="6FE741FB" w14:textId="77777777" w:rsidR="008F080A" w:rsidRDefault="008F080A" w:rsidP="00A660E7">
      <w:pPr>
        <w:spacing w:line="480" w:lineRule="auto"/>
        <w:rPr>
          <w:color w:val="auto"/>
        </w:rPr>
      </w:pPr>
    </w:p>
    <w:p w14:paraId="0E863259" w14:textId="6092E18C" w:rsidR="00A660E7" w:rsidRDefault="008F080A" w:rsidP="00A660E7">
      <w:pPr>
        <w:tabs>
          <w:tab w:val="left" w:pos="3492"/>
        </w:tabs>
        <w:spacing w:line="480" w:lineRule="auto"/>
        <w:rPr>
          <w:color w:val="auto"/>
        </w:rPr>
      </w:pPr>
      <w:r w:rsidRPr="00A660E7">
        <w:rPr>
          <w:b/>
          <w:bCs/>
          <w:color w:val="BEDE8D" w:themeColor="accent2" w:themeTint="99"/>
        </w:rPr>
        <w:t>Hardware Requirements</w:t>
      </w:r>
      <w:r w:rsidR="00A660E7">
        <w:rPr>
          <w:color w:val="auto"/>
        </w:rPr>
        <w:br/>
      </w:r>
      <w:r w:rsidR="00A660E7" w:rsidRPr="00A660E7">
        <w:rPr>
          <w:b/>
          <w:bCs/>
          <w:color w:val="auto"/>
        </w:rPr>
        <w:t>Processor (CPU):</w:t>
      </w:r>
      <w:r>
        <w:rPr>
          <w:color w:val="auto"/>
        </w:rPr>
        <w:br/>
      </w:r>
      <w:r w:rsidR="00A660E7">
        <w:rPr>
          <w:color w:val="auto"/>
        </w:rPr>
        <w:t xml:space="preserve">Minimum: </w:t>
      </w:r>
      <w:r w:rsidR="00A660E7" w:rsidRPr="00A660E7">
        <w:rPr>
          <w:color w:val="auto"/>
        </w:rPr>
        <w:t>Core i5/i7-U 1.5 Ghz</w:t>
      </w:r>
    </w:p>
    <w:p w14:paraId="733355BE" w14:textId="77777777" w:rsidR="00A660E7" w:rsidRDefault="00A660E7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>Recommended: Core i7 2.5 Ghz</w:t>
      </w:r>
    </w:p>
    <w:p w14:paraId="6380580F" w14:textId="77777777" w:rsidR="00A660E7" w:rsidRDefault="00A660E7" w:rsidP="00A660E7">
      <w:pPr>
        <w:tabs>
          <w:tab w:val="left" w:pos="3492"/>
        </w:tabs>
        <w:spacing w:line="480" w:lineRule="auto"/>
        <w:rPr>
          <w:color w:val="auto"/>
        </w:rPr>
      </w:pPr>
    </w:p>
    <w:p w14:paraId="0B537D2B" w14:textId="77777777" w:rsidR="00A660E7" w:rsidRPr="006B0129" w:rsidRDefault="00A660E7" w:rsidP="00A660E7">
      <w:pPr>
        <w:tabs>
          <w:tab w:val="left" w:pos="3492"/>
        </w:tabs>
        <w:spacing w:line="480" w:lineRule="auto"/>
        <w:rPr>
          <w:b/>
          <w:bCs/>
          <w:color w:val="auto"/>
        </w:rPr>
      </w:pPr>
      <w:r w:rsidRPr="006B0129">
        <w:rPr>
          <w:b/>
          <w:bCs/>
          <w:color w:val="auto"/>
        </w:rPr>
        <w:t>Memory (RAM):</w:t>
      </w:r>
    </w:p>
    <w:p w14:paraId="781C8ECB" w14:textId="35BD9DB8" w:rsidR="00A660E7" w:rsidRDefault="00A660E7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 xml:space="preserve">Minimum: </w:t>
      </w:r>
      <w:r w:rsidR="006B0129">
        <w:rPr>
          <w:color w:val="auto"/>
        </w:rPr>
        <w:t>8 Gb</w:t>
      </w:r>
    </w:p>
    <w:p w14:paraId="7A9EFC1A" w14:textId="0FE3861F" w:rsidR="00A660E7" w:rsidRDefault="00A660E7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 xml:space="preserve">Recommended: </w:t>
      </w:r>
      <w:r w:rsidR="006B0129">
        <w:rPr>
          <w:color w:val="auto"/>
        </w:rPr>
        <w:t>16+ Gb</w:t>
      </w:r>
    </w:p>
    <w:p w14:paraId="1B7F53B7" w14:textId="77777777" w:rsidR="006B0129" w:rsidRDefault="006B0129" w:rsidP="00A660E7">
      <w:pPr>
        <w:tabs>
          <w:tab w:val="left" w:pos="3492"/>
        </w:tabs>
        <w:spacing w:line="480" w:lineRule="auto"/>
        <w:rPr>
          <w:color w:val="auto"/>
        </w:rPr>
      </w:pPr>
    </w:p>
    <w:p w14:paraId="1544B0A4" w14:textId="3BE6B9B7" w:rsidR="00A660E7" w:rsidRDefault="006B0129" w:rsidP="00A660E7">
      <w:pPr>
        <w:tabs>
          <w:tab w:val="left" w:pos="3492"/>
        </w:tabs>
        <w:spacing w:line="480" w:lineRule="auto"/>
        <w:rPr>
          <w:b/>
          <w:bCs/>
          <w:color w:val="auto"/>
        </w:rPr>
      </w:pPr>
      <w:r w:rsidRPr="006B0129">
        <w:rPr>
          <w:b/>
          <w:bCs/>
          <w:color w:val="auto"/>
        </w:rPr>
        <w:t>GPU (optional):</w:t>
      </w:r>
    </w:p>
    <w:p w14:paraId="46215655" w14:textId="5D57D1F4" w:rsidR="006B0129" w:rsidRDefault="006B0129" w:rsidP="006B0129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 xml:space="preserve">Minimum: </w:t>
      </w:r>
      <w:r w:rsidR="00D0394A" w:rsidRPr="00D0394A">
        <w:rPr>
          <w:color w:val="auto"/>
        </w:rPr>
        <w:t>8 GB VRAM</w:t>
      </w:r>
    </w:p>
    <w:p w14:paraId="07F9C523" w14:textId="66141051" w:rsidR="006B0129" w:rsidRDefault="006B0129" w:rsidP="006B0129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 xml:space="preserve">Recommended: </w:t>
      </w:r>
      <w:r w:rsidR="00D0394A" w:rsidRPr="00D0394A">
        <w:rPr>
          <w:color w:val="auto"/>
        </w:rPr>
        <w:t>GeForce RTX 3050 Ti 4Gb or higher</w:t>
      </w:r>
    </w:p>
    <w:p w14:paraId="726FCD3B" w14:textId="77777777" w:rsidR="006B0129" w:rsidRPr="006B0129" w:rsidRDefault="006B0129" w:rsidP="00A660E7">
      <w:pPr>
        <w:tabs>
          <w:tab w:val="left" w:pos="3492"/>
        </w:tabs>
        <w:spacing w:line="480" w:lineRule="auto"/>
        <w:rPr>
          <w:b/>
          <w:bCs/>
          <w:color w:val="auto"/>
        </w:rPr>
      </w:pPr>
    </w:p>
    <w:p w14:paraId="225EC666" w14:textId="3B9F9EAA" w:rsidR="00A660E7" w:rsidRPr="006B0129" w:rsidRDefault="00A660E7" w:rsidP="00A660E7">
      <w:pPr>
        <w:tabs>
          <w:tab w:val="left" w:pos="3492"/>
        </w:tabs>
        <w:spacing w:line="480" w:lineRule="auto"/>
        <w:rPr>
          <w:b/>
          <w:bCs/>
          <w:color w:val="auto"/>
        </w:rPr>
      </w:pPr>
      <w:r w:rsidRPr="006B0129">
        <w:rPr>
          <w:b/>
          <w:bCs/>
          <w:color w:val="auto"/>
        </w:rPr>
        <w:t>Available Storage:</w:t>
      </w:r>
      <w:r w:rsidR="00D0394A">
        <w:rPr>
          <w:b/>
          <w:bCs/>
          <w:color w:val="auto"/>
        </w:rPr>
        <w:t xml:space="preserve"> </w:t>
      </w:r>
    </w:p>
    <w:p w14:paraId="28EDFBD7" w14:textId="60F0DF94" w:rsidR="00A660E7" w:rsidRDefault="00A660E7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 xml:space="preserve">Minimum: </w:t>
      </w:r>
      <w:r w:rsidR="006B0129">
        <w:rPr>
          <w:color w:val="auto"/>
        </w:rPr>
        <w:t>10 Gb of free space</w:t>
      </w:r>
    </w:p>
    <w:p w14:paraId="4CE33734" w14:textId="44D92608" w:rsidR="00A660E7" w:rsidRDefault="00A660E7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 xml:space="preserve">Recommended: </w:t>
      </w:r>
      <w:r w:rsidR="006B0129">
        <w:rPr>
          <w:color w:val="auto"/>
        </w:rPr>
        <w:t>2</w:t>
      </w:r>
      <w:r w:rsidR="006B0129">
        <w:rPr>
          <w:color w:val="auto"/>
        </w:rPr>
        <w:t>0 Gb of free space</w:t>
      </w:r>
    </w:p>
    <w:p w14:paraId="595DD6ED" w14:textId="611FF74A" w:rsidR="008F080A" w:rsidRDefault="008F080A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lastRenderedPageBreak/>
        <w:br/>
      </w:r>
      <w:r w:rsidRPr="00A660E7">
        <w:rPr>
          <w:b/>
          <w:bCs/>
          <w:color w:val="BEDE8D" w:themeColor="accent2" w:themeTint="99"/>
        </w:rPr>
        <w:t>Software Requirements</w:t>
      </w:r>
    </w:p>
    <w:p w14:paraId="45C87186" w14:textId="47E85F1E" w:rsidR="008F080A" w:rsidRPr="00A660E7" w:rsidRDefault="008F080A" w:rsidP="00A660E7">
      <w:pPr>
        <w:tabs>
          <w:tab w:val="left" w:pos="3492"/>
        </w:tabs>
        <w:spacing w:line="480" w:lineRule="auto"/>
        <w:rPr>
          <w:b/>
          <w:bCs/>
          <w:color w:val="auto"/>
        </w:rPr>
      </w:pPr>
      <w:r w:rsidRPr="00A660E7">
        <w:rPr>
          <w:b/>
          <w:bCs/>
          <w:color w:val="auto"/>
        </w:rPr>
        <w:t>Operating System:</w:t>
      </w:r>
    </w:p>
    <w:p w14:paraId="67E7F5A8" w14:textId="5664657F" w:rsidR="008F080A" w:rsidRDefault="008F080A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>Windows 10/11</w:t>
      </w:r>
    </w:p>
    <w:p w14:paraId="1A6D0A0E" w14:textId="77777777" w:rsidR="008F080A" w:rsidRDefault="008F080A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 xml:space="preserve">MacOS 12+ </w:t>
      </w:r>
    </w:p>
    <w:p w14:paraId="01885BDD" w14:textId="20A7945E" w:rsidR="008F080A" w:rsidRDefault="008F080A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>Ubuntu 18.04+</w:t>
      </w:r>
      <w:r w:rsidR="006B0129">
        <w:rPr>
          <w:color w:val="auto"/>
        </w:rPr>
        <w:br/>
      </w:r>
      <w:r w:rsidR="006B0129">
        <w:rPr>
          <w:color w:val="auto"/>
        </w:rPr>
        <w:br/>
      </w:r>
      <w:r w:rsidR="006B0129" w:rsidRPr="006B0129">
        <w:rPr>
          <w:b/>
          <w:bCs/>
          <w:color w:val="auto"/>
        </w:rPr>
        <w:t>Additional Systems:</w:t>
      </w:r>
    </w:p>
    <w:p w14:paraId="35F1A045" w14:textId="77F7B042" w:rsidR="006B0129" w:rsidRDefault="006B0129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>Python v 3+</w:t>
      </w:r>
    </w:p>
    <w:p w14:paraId="75A716C3" w14:textId="326C9827" w:rsidR="006B0129" w:rsidRDefault="006B0129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>Node.js</w:t>
      </w:r>
      <w:r>
        <w:rPr>
          <w:color w:val="auto"/>
        </w:rPr>
        <w:t xml:space="preserve"> 18+</w:t>
      </w:r>
    </w:p>
    <w:p w14:paraId="0A80C5F4" w14:textId="789CF255" w:rsidR="006B0129" w:rsidRDefault="006B0129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>Git 2.4+</w:t>
      </w:r>
    </w:p>
    <w:p w14:paraId="1FD9A665" w14:textId="7BD130E7" w:rsidR="001F59B8" w:rsidRDefault="006B0129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>NPM 8+</w:t>
      </w:r>
    </w:p>
    <w:p w14:paraId="5FBFA2ED" w14:textId="6F0DAEE2" w:rsidR="006B0129" w:rsidRDefault="006B0129" w:rsidP="00A660E7">
      <w:pPr>
        <w:tabs>
          <w:tab w:val="left" w:pos="3492"/>
        </w:tabs>
        <w:spacing w:line="480" w:lineRule="auto"/>
        <w:rPr>
          <w:color w:val="auto"/>
        </w:rPr>
      </w:pPr>
      <w:r>
        <w:rPr>
          <w:color w:val="auto"/>
        </w:rPr>
        <w:t>Web Browser: Google Chrome, Firefox, Microsoft Edge</w:t>
      </w:r>
    </w:p>
    <w:p w14:paraId="204109A7" w14:textId="77777777" w:rsidR="00E87B8B" w:rsidRDefault="00E87B8B" w:rsidP="00A660E7">
      <w:pPr>
        <w:tabs>
          <w:tab w:val="left" w:pos="3492"/>
        </w:tabs>
        <w:spacing w:line="480" w:lineRule="auto"/>
        <w:rPr>
          <w:color w:val="auto"/>
        </w:rPr>
      </w:pPr>
    </w:p>
    <w:p w14:paraId="23A42BBD" w14:textId="77777777" w:rsidR="00E87B8B" w:rsidRDefault="00E87B8B" w:rsidP="00A660E7">
      <w:pPr>
        <w:tabs>
          <w:tab w:val="left" w:pos="3492"/>
        </w:tabs>
        <w:spacing w:line="480" w:lineRule="auto"/>
        <w:rPr>
          <w:color w:val="auto"/>
        </w:rPr>
      </w:pPr>
    </w:p>
    <w:p w14:paraId="574AE150" w14:textId="77777777" w:rsidR="00E87B8B" w:rsidRDefault="00E87B8B" w:rsidP="00A660E7">
      <w:pPr>
        <w:tabs>
          <w:tab w:val="left" w:pos="3492"/>
        </w:tabs>
        <w:spacing w:line="480" w:lineRule="auto"/>
        <w:rPr>
          <w:color w:val="auto"/>
        </w:rPr>
      </w:pPr>
    </w:p>
    <w:p w14:paraId="55E63F4F" w14:textId="77777777" w:rsidR="00E87B8B" w:rsidRDefault="00E87B8B" w:rsidP="00A660E7">
      <w:pPr>
        <w:tabs>
          <w:tab w:val="left" w:pos="3492"/>
        </w:tabs>
        <w:spacing w:line="480" w:lineRule="auto"/>
        <w:rPr>
          <w:color w:val="auto"/>
        </w:rPr>
      </w:pPr>
    </w:p>
    <w:p w14:paraId="1049BB5B" w14:textId="77777777" w:rsidR="00E87B8B" w:rsidRDefault="00E87B8B" w:rsidP="00A660E7">
      <w:pPr>
        <w:tabs>
          <w:tab w:val="left" w:pos="3492"/>
        </w:tabs>
        <w:spacing w:line="480" w:lineRule="auto"/>
        <w:rPr>
          <w:color w:val="auto"/>
        </w:rPr>
      </w:pPr>
    </w:p>
    <w:p w14:paraId="19D3F12B" w14:textId="77777777" w:rsidR="00E87B8B" w:rsidRPr="004B7E44" w:rsidRDefault="00E87B8B" w:rsidP="00A660E7">
      <w:pPr>
        <w:tabs>
          <w:tab w:val="left" w:pos="3492"/>
        </w:tabs>
        <w:spacing w:line="480" w:lineRule="auto"/>
        <w:rPr>
          <w:color w:val="auto"/>
        </w:rPr>
      </w:pPr>
    </w:p>
    <w:p w14:paraId="01D37C28" w14:textId="5FF3684D" w:rsidR="00716682" w:rsidRDefault="00087D54" w:rsidP="00A660E7">
      <w:pPr>
        <w:pStyle w:val="Heading2"/>
        <w:spacing w:after="500" w:line="480" w:lineRule="auto"/>
      </w:pPr>
      <w:r>
        <w:lastRenderedPageBreak/>
        <w:t>I</w:t>
      </w:r>
      <w:r>
        <w:t>nstallation Procedures</w:t>
      </w:r>
    </w:p>
    <w:p w14:paraId="2558C59D" w14:textId="29A2CAE9" w:rsidR="00716682" w:rsidRPr="00716682" w:rsidRDefault="00716682" w:rsidP="00716682">
      <w:pPr>
        <w:spacing w:line="480" w:lineRule="auto"/>
        <w:rPr>
          <w:b/>
          <w:bCs/>
          <w:color w:val="auto"/>
        </w:rPr>
      </w:pPr>
      <w:r w:rsidRPr="00716682">
        <w:rPr>
          <w:b/>
          <w:bCs/>
          <w:color w:val="auto"/>
        </w:rPr>
        <w:t>Install Visual Studio Code (VS Code):</w:t>
      </w:r>
    </w:p>
    <w:p w14:paraId="3883E3D9" w14:textId="341834FF" w:rsidR="00716682" w:rsidRDefault="00716682" w:rsidP="00716682">
      <w:pPr>
        <w:pStyle w:val="ListParagraph"/>
        <w:numPr>
          <w:ilvl w:val="0"/>
          <w:numId w:val="1"/>
        </w:numPr>
        <w:spacing w:line="480" w:lineRule="auto"/>
        <w:rPr>
          <w:color w:val="auto"/>
        </w:rPr>
      </w:pPr>
      <w:r>
        <w:rPr>
          <w:color w:val="auto"/>
        </w:rPr>
        <w:t>Download V</w:t>
      </w:r>
      <w:r w:rsidR="004A3224">
        <w:rPr>
          <w:color w:val="auto"/>
        </w:rPr>
        <w:t xml:space="preserve">isual </w:t>
      </w:r>
      <w:r>
        <w:rPr>
          <w:color w:val="auto"/>
        </w:rPr>
        <w:t>S</w:t>
      </w:r>
      <w:r w:rsidR="004A3224">
        <w:rPr>
          <w:color w:val="auto"/>
        </w:rPr>
        <w:t>tudio</w:t>
      </w:r>
      <w:r>
        <w:rPr>
          <w:color w:val="auto"/>
        </w:rPr>
        <w:t xml:space="preserve"> Code:</w:t>
      </w:r>
    </w:p>
    <w:p w14:paraId="52F7DC97" w14:textId="759D7859" w:rsidR="00716682" w:rsidRDefault="00E87B8B" w:rsidP="00716682">
      <w:pPr>
        <w:pStyle w:val="ListParagraph"/>
        <w:numPr>
          <w:ilvl w:val="1"/>
          <w:numId w:val="1"/>
        </w:numPr>
        <w:spacing w:line="480" w:lineRule="auto"/>
        <w:rPr>
          <w:color w:val="auto"/>
        </w:rPr>
      </w:pPr>
      <w:r>
        <w:rPr>
          <w:color w:val="auto"/>
        </w:rPr>
        <w:t xml:space="preserve">Go to Visual Studio Code web page: </w:t>
      </w:r>
      <w:hyperlink r:id="rId12" w:history="1">
        <w:r w:rsidRPr="00C24996">
          <w:rPr>
            <w:rStyle w:val="Hyperlink"/>
          </w:rPr>
          <w:t>https://code.visualstudio.com/</w:t>
        </w:r>
      </w:hyperlink>
    </w:p>
    <w:p w14:paraId="33419593" w14:textId="727E010B" w:rsidR="00A65BD1" w:rsidRDefault="00E87B8B" w:rsidP="00A65BD1">
      <w:pPr>
        <w:pStyle w:val="ListParagraph"/>
        <w:numPr>
          <w:ilvl w:val="1"/>
          <w:numId w:val="1"/>
        </w:numPr>
        <w:spacing w:line="480" w:lineRule="auto"/>
        <w:rPr>
          <w:color w:val="auto"/>
        </w:rPr>
      </w:pPr>
      <w:r>
        <w:rPr>
          <w:color w:val="auto"/>
        </w:rPr>
        <w:t>Navigate to Download an</w:t>
      </w:r>
      <w:r w:rsidR="00A65BD1">
        <w:rPr>
          <w:color w:val="auto"/>
        </w:rPr>
        <w:t>d</w:t>
      </w:r>
      <w:r>
        <w:rPr>
          <w:color w:val="auto"/>
        </w:rPr>
        <w:t xml:space="preserve"> </w:t>
      </w:r>
      <w:r w:rsidR="00A65BD1">
        <w:rPr>
          <w:color w:val="auto"/>
        </w:rPr>
        <w:t>download</w:t>
      </w:r>
      <w:r>
        <w:rPr>
          <w:color w:val="auto"/>
        </w:rPr>
        <w:t xml:space="preserve"> the installer that corresponds to your operating system.</w:t>
      </w:r>
    </w:p>
    <w:p w14:paraId="06E9DCF2" w14:textId="6C8EFCC3" w:rsidR="00A65BD1" w:rsidRDefault="00A65BD1" w:rsidP="00A65BD1">
      <w:pPr>
        <w:pStyle w:val="ListParagraph"/>
        <w:numPr>
          <w:ilvl w:val="0"/>
          <w:numId w:val="1"/>
        </w:numPr>
        <w:spacing w:line="480" w:lineRule="auto"/>
        <w:rPr>
          <w:color w:val="auto"/>
        </w:rPr>
      </w:pPr>
      <w:r>
        <w:rPr>
          <w:color w:val="auto"/>
        </w:rPr>
        <w:t>Install V</w:t>
      </w:r>
      <w:r w:rsidR="004A3224">
        <w:rPr>
          <w:color w:val="auto"/>
        </w:rPr>
        <w:t xml:space="preserve">isual </w:t>
      </w:r>
      <w:r>
        <w:rPr>
          <w:color w:val="auto"/>
        </w:rPr>
        <w:t>S</w:t>
      </w:r>
      <w:r w:rsidR="004A3224">
        <w:rPr>
          <w:color w:val="auto"/>
        </w:rPr>
        <w:t>tudio</w:t>
      </w:r>
      <w:r>
        <w:rPr>
          <w:color w:val="auto"/>
        </w:rPr>
        <w:t xml:space="preserve"> Code:</w:t>
      </w:r>
    </w:p>
    <w:p w14:paraId="281EBEC0" w14:textId="7F508C80" w:rsidR="00A65BD1" w:rsidRDefault="00A65BD1" w:rsidP="00A65BD1">
      <w:pPr>
        <w:pStyle w:val="ListParagraph"/>
        <w:numPr>
          <w:ilvl w:val="1"/>
          <w:numId w:val="1"/>
        </w:numPr>
        <w:spacing w:line="480" w:lineRule="auto"/>
        <w:rPr>
          <w:color w:val="auto"/>
        </w:rPr>
      </w:pPr>
      <w:r>
        <w:rPr>
          <w:color w:val="auto"/>
        </w:rPr>
        <w:t>Run the downloaded installer.</w:t>
      </w:r>
    </w:p>
    <w:p w14:paraId="1D5D97B1" w14:textId="652A9544" w:rsidR="00A65BD1" w:rsidRDefault="00A65BD1" w:rsidP="00A65BD1">
      <w:pPr>
        <w:pStyle w:val="ListParagraph"/>
        <w:numPr>
          <w:ilvl w:val="1"/>
          <w:numId w:val="1"/>
        </w:numPr>
        <w:spacing w:line="480" w:lineRule="auto"/>
        <w:rPr>
          <w:color w:val="auto"/>
        </w:rPr>
      </w:pPr>
      <w:r>
        <w:rPr>
          <w:color w:val="auto"/>
        </w:rPr>
        <w:t>Proceed with steps to install Visual Studio Code.</w:t>
      </w:r>
    </w:p>
    <w:p w14:paraId="6871D966" w14:textId="36588D34" w:rsidR="00A65BD1" w:rsidRDefault="004A3224" w:rsidP="00A65BD1">
      <w:pPr>
        <w:pStyle w:val="ListParagraph"/>
        <w:numPr>
          <w:ilvl w:val="1"/>
          <w:numId w:val="1"/>
        </w:numPr>
        <w:spacing w:line="480" w:lineRule="auto"/>
        <w:rPr>
          <w:color w:val="auto"/>
        </w:rPr>
      </w:pPr>
      <w:r>
        <w:rPr>
          <w:color w:val="auto"/>
        </w:rPr>
        <w:t>Choose destination for the installation.</w:t>
      </w:r>
    </w:p>
    <w:p w14:paraId="41F91116" w14:textId="1552B82B" w:rsidR="004A3224" w:rsidRDefault="004A3224" w:rsidP="004A3224">
      <w:pPr>
        <w:pStyle w:val="ListParagraph"/>
        <w:numPr>
          <w:ilvl w:val="0"/>
          <w:numId w:val="1"/>
        </w:numPr>
        <w:spacing w:line="480" w:lineRule="auto"/>
        <w:rPr>
          <w:color w:val="auto"/>
        </w:rPr>
      </w:pPr>
      <w:r>
        <w:rPr>
          <w:color w:val="auto"/>
        </w:rPr>
        <w:t>Launch Visual Studio Code:</w:t>
      </w:r>
    </w:p>
    <w:p w14:paraId="219C0790" w14:textId="442B3AD8" w:rsidR="004A3224" w:rsidRPr="00A65BD1" w:rsidRDefault="004A3224" w:rsidP="004A3224">
      <w:pPr>
        <w:pStyle w:val="ListParagraph"/>
        <w:numPr>
          <w:ilvl w:val="1"/>
          <w:numId w:val="1"/>
        </w:numPr>
        <w:spacing w:line="480" w:lineRule="auto"/>
        <w:rPr>
          <w:color w:val="auto"/>
        </w:rPr>
      </w:pPr>
      <w:r>
        <w:rPr>
          <w:color w:val="auto"/>
        </w:rPr>
        <w:t>Launch Visual Studio Code from your desktop or application menu.</w:t>
      </w:r>
    </w:p>
    <w:p w14:paraId="0E2E37FF" w14:textId="77777777" w:rsidR="00C9525F" w:rsidRDefault="00C9525F" w:rsidP="00C9525F">
      <w:pPr>
        <w:spacing w:line="480" w:lineRule="auto"/>
        <w:rPr>
          <w:color w:val="auto"/>
        </w:rPr>
      </w:pPr>
    </w:p>
    <w:p w14:paraId="65C993AE" w14:textId="77777777" w:rsidR="004A3224" w:rsidRDefault="004A3224" w:rsidP="00C9525F">
      <w:pPr>
        <w:spacing w:line="480" w:lineRule="auto"/>
        <w:rPr>
          <w:color w:val="auto"/>
        </w:rPr>
      </w:pPr>
    </w:p>
    <w:p w14:paraId="2D53D88C" w14:textId="77777777" w:rsidR="004A3224" w:rsidRDefault="004A3224" w:rsidP="00C9525F">
      <w:pPr>
        <w:spacing w:line="480" w:lineRule="auto"/>
        <w:rPr>
          <w:color w:val="auto"/>
        </w:rPr>
      </w:pPr>
    </w:p>
    <w:p w14:paraId="5C7582A3" w14:textId="77777777" w:rsidR="004A3224" w:rsidRDefault="004A3224" w:rsidP="00C9525F">
      <w:pPr>
        <w:spacing w:line="480" w:lineRule="auto"/>
        <w:rPr>
          <w:color w:val="auto"/>
        </w:rPr>
      </w:pPr>
    </w:p>
    <w:p w14:paraId="5BAF2633" w14:textId="77777777" w:rsidR="004A3224" w:rsidRDefault="004A3224" w:rsidP="00C9525F">
      <w:pPr>
        <w:spacing w:line="480" w:lineRule="auto"/>
        <w:rPr>
          <w:color w:val="auto"/>
        </w:rPr>
      </w:pPr>
    </w:p>
    <w:p w14:paraId="2FF22096" w14:textId="5DCBB70E" w:rsidR="00C9525F" w:rsidRDefault="00C9525F" w:rsidP="00C9525F">
      <w:pPr>
        <w:pStyle w:val="Heading2"/>
        <w:spacing w:after="500" w:line="480" w:lineRule="auto"/>
      </w:pPr>
      <w:r>
        <w:lastRenderedPageBreak/>
        <w:t>Cloning Git Repository</w:t>
      </w:r>
    </w:p>
    <w:p w14:paraId="76D8E14C" w14:textId="77777777" w:rsidR="00C9525F" w:rsidRPr="00716682" w:rsidRDefault="00C9525F" w:rsidP="00C9525F">
      <w:pPr>
        <w:spacing w:line="480" w:lineRule="auto"/>
        <w:rPr>
          <w:b/>
          <w:bCs/>
          <w:color w:val="auto"/>
        </w:rPr>
      </w:pPr>
      <w:r w:rsidRPr="00716682">
        <w:rPr>
          <w:b/>
          <w:bCs/>
          <w:color w:val="auto"/>
        </w:rPr>
        <w:t>Install Visual Studio Code (VS Code):</w:t>
      </w:r>
    </w:p>
    <w:p w14:paraId="69357A35" w14:textId="61B5800C" w:rsidR="00C9525F" w:rsidRDefault="00C9525F" w:rsidP="00C9525F">
      <w:pPr>
        <w:pStyle w:val="ListParagraph"/>
        <w:numPr>
          <w:ilvl w:val="0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Create a new folder on your desktop</w:t>
      </w:r>
    </w:p>
    <w:p w14:paraId="58112A64" w14:textId="5F2C9DF5" w:rsidR="00C9525F" w:rsidRDefault="00C9525F" w:rsidP="00C9525F">
      <w:pPr>
        <w:pStyle w:val="ListParagraph"/>
        <w:numPr>
          <w:ilvl w:val="1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Right click on desktop screen</w:t>
      </w:r>
    </w:p>
    <w:p w14:paraId="26F168F3" w14:textId="2C8117ED" w:rsidR="00C9525F" w:rsidRDefault="00C9525F" w:rsidP="00C9525F">
      <w:pPr>
        <w:pStyle w:val="ListParagraph"/>
        <w:numPr>
          <w:ilvl w:val="1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Click on New and then Folder</w:t>
      </w:r>
    </w:p>
    <w:p w14:paraId="0DBF10B7" w14:textId="195A7DFE" w:rsidR="00C9525F" w:rsidRDefault="00C9525F" w:rsidP="00C9525F">
      <w:pPr>
        <w:pStyle w:val="ListParagraph"/>
        <w:numPr>
          <w:ilvl w:val="1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Title folder accordingly</w:t>
      </w:r>
    </w:p>
    <w:p w14:paraId="79481365" w14:textId="56F752EF" w:rsidR="00C9525F" w:rsidRDefault="00C9525F" w:rsidP="00C9525F">
      <w:pPr>
        <w:pStyle w:val="ListParagraph"/>
        <w:numPr>
          <w:ilvl w:val="0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Open</w:t>
      </w:r>
      <w:r>
        <w:rPr>
          <w:color w:val="auto"/>
        </w:rPr>
        <w:t xml:space="preserve"> VS Code:</w:t>
      </w:r>
    </w:p>
    <w:p w14:paraId="5D1D1462" w14:textId="35FC6AC6" w:rsidR="00C9525F" w:rsidRDefault="00C9525F" w:rsidP="00C9525F">
      <w:pPr>
        <w:pStyle w:val="ListParagraph"/>
        <w:numPr>
          <w:ilvl w:val="1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Click on File</w:t>
      </w:r>
    </w:p>
    <w:p w14:paraId="1B02D6CE" w14:textId="283B4A96" w:rsidR="00C9525F" w:rsidRDefault="00C9525F" w:rsidP="00C9525F">
      <w:pPr>
        <w:pStyle w:val="ListParagraph"/>
        <w:numPr>
          <w:ilvl w:val="1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Open Folder created in Step 1</w:t>
      </w:r>
    </w:p>
    <w:p w14:paraId="46EC942E" w14:textId="7A4965BF" w:rsidR="00C9525F" w:rsidRDefault="00C9525F" w:rsidP="00C9525F">
      <w:pPr>
        <w:pStyle w:val="ListParagraph"/>
        <w:numPr>
          <w:ilvl w:val="1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Access a new terminal in VS code</w:t>
      </w:r>
    </w:p>
    <w:p w14:paraId="532FF979" w14:textId="00287B8C" w:rsidR="00C9525F" w:rsidRDefault="00C9525F" w:rsidP="00C9525F">
      <w:pPr>
        <w:pStyle w:val="ListParagraph"/>
        <w:numPr>
          <w:ilvl w:val="0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Clone Repository:</w:t>
      </w:r>
    </w:p>
    <w:p w14:paraId="3BB93553" w14:textId="25583105" w:rsidR="00C9525F" w:rsidRDefault="00C9525F" w:rsidP="00C9525F">
      <w:pPr>
        <w:pStyle w:val="ListParagraph"/>
        <w:numPr>
          <w:ilvl w:val="1"/>
          <w:numId w:val="2"/>
        </w:numPr>
        <w:spacing w:line="480" w:lineRule="auto"/>
        <w:rPr>
          <w:color w:val="auto"/>
        </w:rPr>
      </w:pPr>
      <w:r>
        <w:rPr>
          <w:color w:val="auto"/>
        </w:rPr>
        <w:t>Use the following command line in the terminal to clone the repo:</w:t>
      </w:r>
    </w:p>
    <w:p w14:paraId="40C7D6EF" w14:textId="0BE18454" w:rsidR="00C9525F" w:rsidRDefault="00C9525F" w:rsidP="00C9525F">
      <w:pPr>
        <w:pStyle w:val="ListParagraph"/>
        <w:numPr>
          <w:ilvl w:val="2"/>
          <w:numId w:val="2"/>
        </w:numPr>
        <w:spacing w:line="480" w:lineRule="auto"/>
        <w:rPr>
          <w:color w:val="auto"/>
        </w:rPr>
      </w:pPr>
      <w:r w:rsidRPr="00C9525F">
        <w:rPr>
          <w:color w:val="auto"/>
        </w:rPr>
        <w:t xml:space="preserve">git clone </w:t>
      </w:r>
      <w:hyperlink r:id="rId13" w:history="1">
        <w:r w:rsidRPr="00C24996">
          <w:rPr>
            <w:rStyle w:val="Hyperlink"/>
          </w:rPr>
          <w:t>https://github.com/htmw/2025SA-Team2.git</w:t>
        </w:r>
      </w:hyperlink>
      <w:r>
        <w:rPr>
          <w:color w:val="auto"/>
        </w:rPr>
        <w:t xml:space="preserve"> .</w:t>
      </w:r>
    </w:p>
    <w:p w14:paraId="62D06A95" w14:textId="77777777" w:rsidR="00C9525F" w:rsidRDefault="00C9525F" w:rsidP="00C9525F">
      <w:pPr>
        <w:spacing w:line="480" w:lineRule="auto"/>
        <w:rPr>
          <w:color w:val="auto"/>
        </w:rPr>
      </w:pPr>
    </w:p>
    <w:p w14:paraId="6B674662" w14:textId="58A715BC" w:rsidR="00C9525F" w:rsidRPr="00C9525F" w:rsidRDefault="00C9525F" w:rsidP="00C9525F">
      <w:pPr>
        <w:spacing w:line="480" w:lineRule="auto"/>
        <w:rPr>
          <w:color w:val="auto"/>
        </w:rPr>
      </w:pPr>
      <w:r>
        <w:rPr>
          <w:color w:val="auto"/>
        </w:rPr>
        <w:t>The repository should be successfully cloned now.</w:t>
      </w:r>
    </w:p>
    <w:p w14:paraId="7A732F7F" w14:textId="77777777" w:rsidR="00C9525F" w:rsidRDefault="00C9525F" w:rsidP="00C9525F">
      <w:pPr>
        <w:spacing w:line="480" w:lineRule="auto"/>
        <w:rPr>
          <w:color w:val="auto"/>
        </w:rPr>
      </w:pPr>
    </w:p>
    <w:p w14:paraId="3B7D4878" w14:textId="77777777" w:rsidR="004A3224" w:rsidRDefault="004A3224" w:rsidP="00C9525F">
      <w:pPr>
        <w:spacing w:line="480" w:lineRule="auto"/>
        <w:rPr>
          <w:color w:val="auto"/>
        </w:rPr>
      </w:pPr>
    </w:p>
    <w:p w14:paraId="7149C177" w14:textId="77777777" w:rsidR="004A3224" w:rsidRDefault="004A3224" w:rsidP="00C9525F">
      <w:pPr>
        <w:spacing w:line="480" w:lineRule="auto"/>
        <w:rPr>
          <w:color w:val="auto"/>
        </w:rPr>
      </w:pPr>
    </w:p>
    <w:p w14:paraId="6A328DA9" w14:textId="77777777" w:rsidR="004A3224" w:rsidRDefault="004A3224" w:rsidP="00C9525F">
      <w:pPr>
        <w:spacing w:line="480" w:lineRule="auto"/>
        <w:rPr>
          <w:color w:val="auto"/>
        </w:rPr>
      </w:pPr>
    </w:p>
    <w:p w14:paraId="0D73CF0B" w14:textId="77777777" w:rsidR="004A3224" w:rsidRDefault="004A3224" w:rsidP="00C9525F">
      <w:pPr>
        <w:spacing w:line="480" w:lineRule="auto"/>
        <w:rPr>
          <w:color w:val="auto"/>
        </w:rPr>
      </w:pPr>
    </w:p>
    <w:p w14:paraId="6EE836A5" w14:textId="7904B473" w:rsidR="00532BE4" w:rsidRDefault="00532BE4" w:rsidP="00532BE4">
      <w:pPr>
        <w:pStyle w:val="Heading2"/>
        <w:spacing w:after="500" w:line="480" w:lineRule="auto"/>
      </w:pPr>
      <w:r>
        <w:lastRenderedPageBreak/>
        <w:t>Setting Up the Backend</w:t>
      </w:r>
    </w:p>
    <w:p w14:paraId="5D854E7A" w14:textId="77777777" w:rsidR="00532BE4" w:rsidRPr="00716682" w:rsidRDefault="00532BE4" w:rsidP="00532BE4">
      <w:pPr>
        <w:spacing w:line="480" w:lineRule="auto"/>
        <w:rPr>
          <w:b/>
          <w:bCs/>
          <w:color w:val="auto"/>
        </w:rPr>
      </w:pPr>
      <w:r w:rsidRPr="00716682">
        <w:rPr>
          <w:b/>
          <w:bCs/>
          <w:color w:val="auto"/>
        </w:rPr>
        <w:t>Install Visual Studio Code (VS Code):</w:t>
      </w:r>
    </w:p>
    <w:p w14:paraId="20BF76C6" w14:textId="390E5080" w:rsidR="00532BE4" w:rsidRDefault="00116857" w:rsidP="00116857">
      <w:pPr>
        <w:pStyle w:val="ListParagraph"/>
        <w:numPr>
          <w:ilvl w:val="0"/>
          <w:numId w:val="4"/>
        </w:numPr>
        <w:spacing w:line="480" w:lineRule="auto"/>
        <w:rPr>
          <w:color w:val="auto"/>
        </w:rPr>
      </w:pPr>
      <w:r w:rsidRPr="00116857">
        <w:rPr>
          <w:color w:val="auto"/>
        </w:rPr>
        <w:t>Initialize Amplify if not already done:</w:t>
      </w:r>
    </w:p>
    <w:p w14:paraId="4298C608" w14:textId="79D132DB" w:rsidR="00116857" w:rsidRDefault="00116857" w:rsidP="00116857">
      <w:pPr>
        <w:pStyle w:val="ListParagraph"/>
        <w:spacing w:line="480" w:lineRule="auto"/>
        <w:ind w:left="1440"/>
        <w:rPr>
          <w:color w:val="auto"/>
        </w:rPr>
      </w:pPr>
      <w:r>
        <w:rPr>
          <w:color w:val="auto"/>
        </w:rPr>
        <w:t>amplify init</w:t>
      </w:r>
    </w:p>
    <w:p w14:paraId="7DBBD84B" w14:textId="2B621974" w:rsidR="00116857" w:rsidRDefault="00116857" w:rsidP="00116857">
      <w:pPr>
        <w:pStyle w:val="ListParagraph"/>
        <w:numPr>
          <w:ilvl w:val="0"/>
          <w:numId w:val="4"/>
        </w:numPr>
        <w:spacing w:line="480" w:lineRule="auto"/>
        <w:rPr>
          <w:color w:val="auto"/>
        </w:rPr>
      </w:pPr>
      <w:r>
        <w:rPr>
          <w:color w:val="auto"/>
        </w:rPr>
        <w:t>Pull existing backend environment:</w:t>
      </w:r>
    </w:p>
    <w:p w14:paraId="131A5980" w14:textId="42563FFB" w:rsidR="00116857" w:rsidRDefault="00116857" w:rsidP="00116857">
      <w:pPr>
        <w:pStyle w:val="ListParagraph"/>
        <w:spacing w:line="480" w:lineRule="auto"/>
        <w:ind w:left="1440"/>
        <w:rPr>
          <w:color w:val="auto"/>
        </w:rPr>
      </w:pPr>
      <w:r w:rsidRPr="00116857">
        <w:rPr>
          <w:color w:val="auto"/>
        </w:rPr>
        <w:t>amplify pull --appId &lt;APP_ID&gt; --envName &lt;env&gt;</w:t>
      </w:r>
    </w:p>
    <w:p w14:paraId="26D2D604" w14:textId="680F606C" w:rsidR="00116857" w:rsidRDefault="00116857" w:rsidP="00116857">
      <w:pPr>
        <w:pStyle w:val="ListParagraph"/>
        <w:numPr>
          <w:ilvl w:val="0"/>
          <w:numId w:val="4"/>
        </w:numPr>
        <w:spacing w:line="480" w:lineRule="auto"/>
        <w:rPr>
          <w:color w:val="auto"/>
        </w:rPr>
      </w:pPr>
      <w:r>
        <w:rPr>
          <w:color w:val="auto"/>
        </w:rPr>
        <w:t>Push changes:</w:t>
      </w:r>
    </w:p>
    <w:p w14:paraId="59921DAE" w14:textId="558985C9" w:rsidR="00116857" w:rsidRPr="00116857" w:rsidRDefault="00116857" w:rsidP="00116857">
      <w:pPr>
        <w:pStyle w:val="ListParagraph"/>
        <w:spacing w:line="480" w:lineRule="auto"/>
        <w:ind w:left="1440"/>
        <w:rPr>
          <w:color w:val="auto"/>
        </w:rPr>
      </w:pPr>
      <w:r>
        <w:rPr>
          <w:color w:val="auto"/>
        </w:rPr>
        <w:t>amplify push</w:t>
      </w:r>
    </w:p>
    <w:p w14:paraId="13BB9391" w14:textId="77777777" w:rsidR="004A3224" w:rsidRDefault="004A3224" w:rsidP="00C9525F">
      <w:pPr>
        <w:spacing w:line="480" w:lineRule="auto"/>
        <w:rPr>
          <w:color w:val="auto"/>
        </w:rPr>
      </w:pPr>
    </w:p>
    <w:p w14:paraId="455FB31F" w14:textId="77777777" w:rsidR="00116857" w:rsidRDefault="00116857" w:rsidP="00C9525F">
      <w:pPr>
        <w:spacing w:line="480" w:lineRule="auto"/>
        <w:rPr>
          <w:color w:val="auto"/>
        </w:rPr>
      </w:pPr>
    </w:p>
    <w:p w14:paraId="341D95CD" w14:textId="77777777" w:rsidR="00116857" w:rsidRDefault="00116857" w:rsidP="00C9525F">
      <w:pPr>
        <w:spacing w:line="480" w:lineRule="auto"/>
        <w:rPr>
          <w:color w:val="auto"/>
        </w:rPr>
      </w:pPr>
    </w:p>
    <w:p w14:paraId="5DF0BFF3" w14:textId="77777777" w:rsidR="00116857" w:rsidRDefault="00116857" w:rsidP="00C9525F">
      <w:pPr>
        <w:spacing w:line="480" w:lineRule="auto"/>
        <w:rPr>
          <w:color w:val="auto"/>
        </w:rPr>
      </w:pPr>
    </w:p>
    <w:p w14:paraId="4ED55C04" w14:textId="77777777" w:rsidR="00116857" w:rsidRDefault="00116857" w:rsidP="00C9525F">
      <w:pPr>
        <w:spacing w:line="480" w:lineRule="auto"/>
        <w:rPr>
          <w:color w:val="auto"/>
        </w:rPr>
      </w:pPr>
    </w:p>
    <w:p w14:paraId="7B3C2066" w14:textId="77777777" w:rsidR="00116857" w:rsidRDefault="00116857" w:rsidP="00C9525F">
      <w:pPr>
        <w:spacing w:line="480" w:lineRule="auto"/>
        <w:rPr>
          <w:color w:val="auto"/>
        </w:rPr>
      </w:pPr>
    </w:p>
    <w:p w14:paraId="2D25196E" w14:textId="77777777" w:rsidR="00116857" w:rsidRDefault="00116857" w:rsidP="00C9525F">
      <w:pPr>
        <w:spacing w:line="480" w:lineRule="auto"/>
        <w:rPr>
          <w:color w:val="auto"/>
        </w:rPr>
      </w:pPr>
    </w:p>
    <w:p w14:paraId="4C93E5CF" w14:textId="77777777" w:rsidR="00116857" w:rsidRDefault="00116857" w:rsidP="00C9525F">
      <w:pPr>
        <w:spacing w:line="480" w:lineRule="auto"/>
        <w:rPr>
          <w:color w:val="auto"/>
        </w:rPr>
      </w:pPr>
    </w:p>
    <w:p w14:paraId="6F1ECADB" w14:textId="77777777" w:rsidR="00116857" w:rsidRDefault="00116857" w:rsidP="00C9525F">
      <w:pPr>
        <w:spacing w:line="480" w:lineRule="auto"/>
        <w:rPr>
          <w:color w:val="auto"/>
        </w:rPr>
      </w:pPr>
    </w:p>
    <w:p w14:paraId="75DEEBB5" w14:textId="77777777" w:rsidR="00116857" w:rsidRDefault="00116857" w:rsidP="00C9525F">
      <w:pPr>
        <w:spacing w:line="480" w:lineRule="auto"/>
        <w:rPr>
          <w:color w:val="auto"/>
        </w:rPr>
      </w:pPr>
    </w:p>
    <w:p w14:paraId="6123B757" w14:textId="77777777" w:rsidR="00116857" w:rsidRDefault="00116857" w:rsidP="00C9525F">
      <w:pPr>
        <w:spacing w:line="480" w:lineRule="auto"/>
        <w:rPr>
          <w:color w:val="auto"/>
        </w:rPr>
      </w:pPr>
    </w:p>
    <w:p w14:paraId="786E20CC" w14:textId="77777777" w:rsidR="00116857" w:rsidRDefault="00116857" w:rsidP="00C9525F">
      <w:pPr>
        <w:spacing w:line="480" w:lineRule="auto"/>
        <w:rPr>
          <w:color w:val="auto"/>
        </w:rPr>
      </w:pPr>
    </w:p>
    <w:p w14:paraId="025E33D4" w14:textId="77777777" w:rsidR="00116857" w:rsidRDefault="00116857" w:rsidP="00116857">
      <w:pPr>
        <w:pStyle w:val="Heading2"/>
        <w:spacing w:after="500" w:line="480" w:lineRule="auto"/>
      </w:pPr>
      <w:r>
        <w:lastRenderedPageBreak/>
        <w:t>Setting Up the Frontend</w:t>
      </w:r>
    </w:p>
    <w:p w14:paraId="067B300F" w14:textId="17D83BF3" w:rsidR="00116857" w:rsidRDefault="00586D5B" w:rsidP="00116857">
      <w:pPr>
        <w:pStyle w:val="ListParagraph"/>
        <w:numPr>
          <w:ilvl w:val="0"/>
          <w:numId w:val="3"/>
        </w:numPr>
        <w:spacing w:line="480" w:lineRule="auto"/>
        <w:rPr>
          <w:color w:val="auto"/>
        </w:rPr>
      </w:pPr>
      <w:r>
        <w:rPr>
          <w:color w:val="auto"/>
        </w:rPr>
        <w:t>Navigate to the frontend directory:</w:t>
      </w:r>
    </w:p>
    <w:p w14:paraId="6B713AB7" w14:textId="709B79E1" w:rsidR="00586D5B" w:rsidRDefault="00586D5B" w:rsidP="00586D5B">
      <w:pPr>
        <w:pStyle w:val="ListParagraph"/>
        <w:spacing w:line="480" w:lineRule="auto"/>
        <w:ind w:left="1440"/>
        <w:rPr>
          <w:color w:val="auto"/>
        </w:rPr>
      </w:pPr>
      <w:r>
        <w:rPr>
          <w:color w:val="auto"/>
        </w:rPr>
        <w:t>cd frontend</w:t>
      </w:r>
    </w:p>
    <w:p w14:paraId="6061D1D6" w14:textId="40C29593" w:rsidR="00586D5B" w:rsidRDefault="00586D5B" w:rsidP="00586D5B">
      <w:pPr>
        <w:pStyle w:val="ListParagraph"/>
        <w:numPr>
          <w:ilvl w:val="0"/>
          <w:numId w:val="3"/>
        </w:numPr>
        <w:spacing w:line="480" w:lineRule="auto"/>
        <w:rPr>
          <w:color w:val="auto"/>
        </w:rPr>
      </w:pPr>
      <w:r>
        <w:rPr>
          <w:color w:val="auto"/>
        </w:rPr>
        <w:t>Install all dependencies:</w:t>
      </w:r>
    </w:p>
    <w:p w14:paraId="4F0700AC" w14:textId="56CD8320" w:rsidR="00586D5B" w:rsidRDefault="00586D5B" w:rsidP="00586D5B">
      <w:pPr>
        <w:pStyle w:val="ListParagraph"/>
        <w:spacing w:line="480" w:lineRule="auto"/>
        <w:ind w:left="1440"/>
        <w:rPr>
          <w:color w:val="auto"/>
        </w:rPr>
      </w:pPr>
      <w:r>
        <w:rPr>
          <w:color w:val="auto"/>
        </w:rPr>
        <w:t>npm install</w:t>
      </w:r>
    </w:p>
    <w:p w14:paraId="1836C88E" w14:textId="530A6474" w:rsidR="00586D5B" w:rsidRPr="00586D5B" w:rsidRDefault="00586D5B" w:rsidP="00586D5B">
      <w:pPr>
        <w:pStyle w:val="ListParagraph"/>
        <w:numPr>
          <w:ilvl w:val="0"/>
          <w:numId w:val="3"/>
        </w:numPr>
        <w:spacing w:line="480" w:lineRule="auto"/>
        <w:rPr>
          <w:color w:val="auto"/>
        </w:rPr>
      </w:pPr>
      <w:r>
        <w:rPr>
          <w:color w:val="auto"/>
        </w:rPr>
        <w:t>Ensure</w:t>
      </w:r>
      <w:r w:rsidR="00C025D5">
        <w:rPr>
          <w:color w:val="auto"/>
        </w:rPr>
        <w:t xml:space="preserve"> all environment variables are configured correctly in the files.</w:t>
      </w:r>
    </w:p>
    <w:p w14:paraId="52AB7692" w14:textId="77777777" w:rsidR="00192CB0" w:rsidRDefault="00192CB0" w:rsidP="00192CB0">
      <w:pPr>
        <w:spacing w:line="480" w:lineRule="auto"/>
        <w:rPr>
          <w:color w:val="auto"/>
        </w:rPr>
      </w:pPr>
    </w:p>
    <w:p w14:paraId="6BFA8F85" w14:textId="77777777" w:rsidR="00C025D5" w:rsidRDefault="00C025D5" w:rsidP="00192CB0">
      <w:pPr>
        <w:spacing w:line="480" w:lineRule="auto"/>
        <w:rPr>
          <w:color w:val="auto"/>
        </w:rPr>
      </w:pPr>
    </w:p>
    <w:p w14:paraId="4E25B826" w14:textId="77777777" w:rsidR="00C025D5" w:rsidRDefault="00C025D5" w:rsidP="00192CB0">
      <w:pPr>
        <w:spacing w:line="480" w:lineRule="auto"/>
        <w:rPr>
          <w:color w:val="auto"/>
        </w:rPr>
      </w:pPr>
    </w:p>
    <w:p w14:paraId="2E7ADCCC" w14:textId="77777777" w:rsidR="00C025D5" w:rsidRDefault="00C025D5" w:rsidP="00192CB0">
      <w:pPr>
        <w:spacing w:line="480" w:lineRule="auto"/>
        <w:rPr>
          <w:color w:val="auto"/>
        </w:rPr>
      </w:pPr>
    </w:p>
    <w:p w14:paraId="3DDF2EF3" w14:textId="77777777" w:rsidR="00C025D5" w:rsidRDefault="00C025D5" w:rsidP="00192CB0">
      <w:pPr>
        <w:spacing w:line="480" w:lineRule="auto"/>
        <w:rPr>
          <w:color w:val="auto"/>
        </w:rPr>
      </w:pPr>
    </w:p>
    <w:p w14:paraId="7463238C" w14:textId="77777777" w:rsidR="00C025D5" w:rsidRDefault="00C025D5" w:rsidP="00192CB0">
      <w:pPr>
        <w:spacing w:line="480" w:lineRule="auto"/>
        <w:rPr>
          <w:color w:val="auto"/>
        </w:rPr>
      </w:pPr>
    </w:p>
    <w:p w14:paraId="2ED51868" w14:textId="77777777" w:rsidR="00C025D5" w:rsidRDefault="00C025D5" w:rsidP="00192CB0">
      <w:pPr>
        <w:spacing w:line="480" w:lineRule="auto"/>
        <w:rPr>
          <w:color w:val="auto"/>
        </w:rPr>
      </w:pPr>
    </w:p>
    <w:p w14:paraId="28E75F61" w14:textId="77777777" w:rsidR="00C025D5" w:rsidRDefault="00C025D5" w:rsidP="00192CB0">
      <w:pPr>
        <w:spacing w:line="480" w:lineRule="auto"/>
        <w:rPr>
          <w:color w:val="auto"/>
        </w:rPr>
      </w:pPr>
    </w:p>
    <w:p w14:paraId="53DC43CC" w14:textId="77777777" w:rsidR="00192CB0" w:rsidRDefault="00192CB0" w:rsidP="00192CB0">
      <w:pPr>
        <w:spacing w:line="480" w:lineRule="auto"/>
        <w:rPr>
          <w:color w:val="auto"/>
        </w:rPr>
      </w:pPr>
    </w:p>
    <w:p w14:paraId="5467801A" w14:textId="77777777" w:rsidR="00C025D5" w:rsidRDefault="00C025D5" w:rsidP="00192CB0">
      <w:pPr>
        <w:spacing w:line="480" w:lineRule="auto"/>
        <w:rPr>
          <w:color w:val="auto"/>
        </w:rPr>
      </w:pPr>
    </w:p>
    <w:p w14:paraId="1B08882B" w14:textId="77777777" w:rsidR="00C025D5" w:rsidRDefault="00C025D5" w:rsidP="00192CB0">
      <w:pPr>
        <w:spacing w:line="480" w:lineRule="auto"/>
        <w:rPr>
          <w:color w:val="auto"/>
        </w:rPr>
      </w:pPr>
    </w:p>
    <w:p w14:paraId="49414B5D" w14:textId="77777777" w:rsidR="00C025D5" w:rsidRDefault="00C025D5" w:rsidP="00192CB0">
      <w:pPr>
        <w:spacing w:line="480" w:lineRule="auto"/>
        <w:rPr>
          <w:color w:val="auto"/>
        </w:rPr>
      </w:pPr>
    </w:p>
    <w:p w14:paraId="19E024BE" w14:textId="77777777" w:rsidR="00C025D5" w:rsidRDefault="00C025D5" w:rsidP="00192CB0">
      <w:pPr>
        <w:spacing w:line="480" w:lineRule="auto"/>
        <w:rPr>
          <w:color w:val="auto"/>
        </w:rPr>
      </w:pPr>
    </w:p>
    <w:p w14:paraId="3D865C2A" w14:textId="77777777" w:rsidR="00C025D5" w:rsidRDefault="00C025D5" w:rsidP="00192CB0">
      <w:pPr>
        <w:spacing w:line="480" w:lineRule="auto"/>
        <w:rPr>
          <w:color w:val="auto"/>
        </w:rPr>
      </w:pPr>
    </w:p>
    <w:p w14:paraId="02448BA4" w14:textId="71905828" w:rsidR="00C025D5" w:rsidRDefault="006828C9" w:rsidP="00C025D5">
      <w:pPr>
        <w:pStyle w:val="Heading2"/>
        <w:spacing w:after="500" w:line="480" w:lineRule="auto"/>
      </w:pPr>
      <w:r>
        <w:lastRenderedPageBreak/>
        <w:t>Starting the Server</w:t>
      </w:r>
    </w:p>
    <w:p w14:paraId="26D0F375" w14:textId="69EC4CB9" w:rsidR="006828C9" w:rsidRPr="006828C9" w:rsidRDefault="006828C9" w:rsidP="006828C9">
      <w:pPr>
        <w:spacing w:line="480" w:lineRule="auto"/>
        <w:rPr>
          <w:color w:val="auto"/>
        </w:rPr>
      </w:pPr>
      <w:r w:rsidRPr="006828C9">
        <w:rPr>
          <w:b/>
          <w:bCs/>
          <w:color w:val="auto"/>
        </w:rPr>
        <w:t>Running the Application</w:t>
      </w:r>
      <w:r>
        <w:rPr>
          <w:color w:val="auto"/>
        </w:rPr>
        <w:t>:</w:t>
      </w:r>
    </w:p>
    <w:p w14:paraId="1AADC5C2" w14:textId="4B57E266" w:rsidR="00C025D5" w:rsidRDefault="006828C9" w:rsidP="00C025D5">
      <w:pPr>
        <w:pStyle w:val="ListParagraph"/>
        <w:numPr>
          <w:ilvl w:val="0"/>
          <w:numId w:val="7"/>
        </w:numPr>
        <w:spacing w:line="480" w:lineRule="auto"/>
        <w:rPr>
          <w:color w:val="auto"/>
        </w:rPr>
      </w:pPr>
      <w:r>
        <w:rPr>
          <w:color w:val="auto"/>
        </w:rPr>
        <w:t>Navigate to the root project directory and open a terminal.</w:t>
      </w:r>
    </w:p>
    <w:p w14:paraId="64D5D34E" w14:textId="39D461A2" w:rsidR="00C025D5" w:rsidRDefault="006828C9" w:rsidP="00C025D5">
      <w:pPr>
        <w:pStyle w:val="ListParagraph"/>
        <w:numPr>
          <w:ilvl w:val="0"/>
          <w:numId w:val="7"/>
        </w:numPr>
        <w:spacing w:line="480" w:lineRule="auto"/>
        <w:rPr>
          <w:color w:val="auto"/>
        </w:rPr>
      </w:pPr>
      <w:r>
        <w:rPr>
          <w:color w:val="auto"/>
        </w:rPr>
        <w:t>Start the development server:</w:t>
      </w:r>
    </w:p>
    <w:p w14:paraId="7A18415B" w14:textId="617FE74F" w:rsidR="00C025D5" w:rsidRDefault="00C025D5" w:rsidP="00C025D5">
      <w:pPr>
        <w:pStyle w:val="ListParagraph"/>
        <w:spacing w:line="480" w:lineRule="auto"/>
        <w:ind w:left="1440"/>
        <w:rPr>
          <w:color w:val="auto"/>
        </w:rPr>
      </w:pPr>
      <w:r>
        <w:rPr>
          <w:color w:val="auto"/>
        </w:rPr>
        <w:t xml:space="preserve">npm </w:t>
      </w:r>
      <w:r w:rsidR="006828C9">
        <w:rPr>
          <w:color w:val="auto"/>
        </w:rPr>
        <w:t>run dev</w:t>
      </w:r>
    </w:p>
    <w:p w14:paraId="0F904117" w14:textId="205F8E71" w:rsidR="00C025D5" w:rsidRPr="00586D5B" w:rsidRDefault="006828C9" w:rsidP="00C025D5">
      <w:pPr>
        <w:pStyle w:val="ListParagraph"/>
        <w:numPr>
          <w:ilvl w:val="0"/>
          <w:numId w:val="7"/>
        </w:numPr>
        <w:spacing w:line="480" w:lineRule="auto"/>
        <w:rPr>
          <w:color w:val="auto"/>
        </w:rPr>
      </w:pPr>
      <w:r>
        <w:rPr>
          <w:color w:val="auto"/>
        </w:rPr>
        <w:t xml:space="preserve">Go to </w:t>
      </w:r>
      <w:hyperlink r:id="rId14" w:history="1">
        <w:r w:rsidRPr="00C24996">
          <w:rPr>
            <w:rStyle w:val="Hyperlink"/>
          </w:rPr>
          <w:t>http://localhost:5173</w:t>
        </w:r>
      </w:hyperlink>
      <w:r>
        <w:rPr>
          <w:color w:val="auto"/>
        </w:rPr>
        <w:t xml:space="preserve"> to view the running application</w:t>
      </w:r>
      <w:r w:rsidR="00C025D5">
        <w:rPr>
          <w:color w:val="auto"/>
        </w:rPr>
        <w:t>.</w:t>
      </w:r>
    </w:p>
    <w:p w14:paraId="6AF63462" w14:textId="77777777" w:rsidR="00C025D5" w:rsidRDefault="00C025D5" w:rsidP="00192CB0">
      <w:pPr>
        <w:spacing w:line="480" w:lineRule="auto"/>
        <w:rPr>
          <w:color w:val="auto"/>
        </w:rPr>
      </w:pPr>
    </w:p>
    <w:p w14:paraId="6C39FA14" w14:textId="1A1F8BC4" w:rsidR="006828C9" w:rsidRPr="006828C9" w:rsidRDefault="006828C9" w:rsidP="006828C9">
      <w:pPr>
        <w:spacing w:line="480" w:lineRule="auto"/>
        <w:rPr>
          <w:color w:val="auto"/>
        </w:rPr>
      </w:pPr>
      <w:r>
        <w:rPr>
          <w:b/>
          <w:bCs/>
          <w:color w:val="auto"/>
        </w:rPr>
        <w:t xml:space="preserve">Testing </w:t>
      </w:r>
      <w:r w:rsidRPr="006828C9">
        <w:rPr>
          <w:b/>
          <w:bCs/>
          <w:color w:val="auto"/>
        </w:rPr>
        <w:t>the Application</w:t>
      </w:r>
      <w:r>
        <w:rPr>
          <w:color w:val="auto"/>
        </w:rPr>
        <w:t>:</w:t>
      </w:r>
    </w:p>
    <w:p w14:paraId="4BFB00A0" w14:textId="17EEAE18" w:rsidR="00C025D5" w:rsidRDefault="006828C9" w:rsidP="00192CB0">
      <w:pPr>
        <w:spacing w:line="480" w:lineRule="auto"/>
        <w:rPr>
          <w:color w:val="auto"/>
        </w:rPr>
      </w:pPr>
      <w:r>
        <w:rPr>
          <w:color w:val="auto"/>
        </w:rPr>
        <w:t>Manual testing includes:</w:t>
      </w:r>
    </w:p>
    <w:p w14:paraId="2060DACD" w14:textId="6122A28E" w:rsidR="008D48C3" w:rsidRDefault="008D48C3" w:rsidP="008D48C3">
      <w:pPr>
        <w:pStyle w:val="ListParagraph"/>
        <w:numPr>
          <w:ilvl w:val="0"/>
          <w:numId w:val="9"/>
        </w:numPr>
        <w:spacing w:line="480" w:lineRule="auto"/>
        <w:rPr>
          <w:color w:val="auto"/>
        </w:rPr>
      </w:pPr>
      <w:r>
        <w:rPr>
          <w:color w:val="auto"/>
        </w:rPr>
        <w:t>User registration and login flow</w:t>
      </w:r>
    </w:p>
    <w:p w14:paraId="025D1FAE" w14:textId="793847EE" w:rsidR="008D48C3" w:rsidRDefault="008D48C3" w:rsidP="008D48C3">
      <w:pPr>
        <w:pStyle w:val="ListParagraph"/>
        <w:numPr>
          <w:ilvl w:val="0"/>
          <w:numId w:val="9"/>
        </w:numPr>
        <w:spacing w:line="480" w:lineRule="auto"/>
        <w:rPr>
          <w:color w:val="auto"/>
        </w:rPr>
      </w:pPr>
      <w:r>
        <w:rPr>
          <w:color w:val="auto"/>
        </w:rPr>
        <w:t>Onboarding quiz flow and response log</w:t>
      </w:r>
    </w:p>
    <w:p w14:paraId="64917032" w14:textId="2C8C2958" w:rsidR="008D48C3" w:rsidRDefault="008D48C3" w:rsidP="008D48C3">
      <w:pPr>
        <w:pStyle w:val="ListParagraph"/>
        <w:numPr>
          <w:ilvl w:val="0"/>
          <w:numId w:val="9"/>
        </w:numPr>
        <w:spacing w:line="480" w:lineRule="auto"/>
        <w:rPr>
          <w:color w:val="auto"/>
        </w:rPr>
      </w:pPr>
      <w:r>
        <w:rPr>
          <w:color w:val="auto"/>
        </w:rPr>
        <w:t>AI chatbot interaction</w:t>
      </w:r>
    </w:p>
    <w:p w14:paraId="59F82783" w14:textId="4DCF2D33" w:rsidR="008D48C3" w:rsidRDefault="008D48C3" w:rsidP="008D48C3">
      <w:pPr>
        <w:pStyle w:val="ListParagraph"/>
        <w:numPr>
          <w:ilvl w:val="0"/>
          <w:numId w:val="9"/>
        </w:numPr>
        <w:spacing w:line="480" w:lineRule="auto"/>
        <w:rPr>
          <w:color w:val="auto"/>
        </w:rPr>
      </w:pPr>
      <w:r>
        <w:rPr>
          <w:color w:val="auto"/>
        </w:rPr>
        <w:t>Personalized, unique workout generation</w:t>
      </w:r>
    </w:p>
    <w:p w14:paraId="1DA7E5DB" w14:textId="2FEF0B47" w:rsidR="008D48C3" w:rsidRPr="008D48C3" w:rsidRDefault="008D48C3" w:rsidP="008D48C3">
      <w:pPr>
        <w:pStyle w:val="ListParagraph"/>
        <w:numPr>
          <w:ilvl w:val="0"/>
          <w:numId w:val="9"/>
        </w:numPr>
        <w:spacing w:line="480" w:lineRule="auto"/>
        <w:rPr>
          <w:color w:val="auto"/>
        </w:rPr>
      </w:pPr>
      <w:r>
        <w:rPr>
          <w:color w:val="auto"/>
        </w:rPr>
        <w:t>User profile and settings update</w:t>
      </w:r>
    </w:p>
    <w:p w14:paraId="63DB14B7" w14:textId="77777777" w:rsidR="00C025D5" w:rsidRDefault="00C025D5" w:rsidP="00192CB0">
      <w:pPr>
        <w:spacing w:line="480" w:lineRule="auto"/>
        <w:rPr>
          <w:color w:val="auto"/>
        </w:rPr>
      </w:pPr>
    </w:p>
    <w:p w14:paraId="04F9310D" w14:textId="77777777" w:rsidR="00C025D5" w:rsidRDefault="00C025D5" w:rsidP="00192CB0">
      <w:pPr>
        <w:spacing w:line="480" w:lineRule="auto"/>
        <w:rPr>
          <w:color w:val="auto"/>
        </w:rPr>
      </w:pPr>
    </w:p>
    <w:p w14:paraId="0A0212AC" w14:textId="77777777" w:rsidR="00C025D5" w:rsidRDefault="00C025D5" w:rsidP="00192CB0">
      <w:pPr>
        <w:spacing w:line="480" w:lineRule="auto"/>
        <w:rPr>
          <w:color w:val="auto"/>
        </w:rPr>
      </w:pPr>
    </w:p>
    <w:p w14:paraId="7E0351EF" w14:textId="77777777" w:rsidR="00C025D5" w:rsidRDefault="00C025D5" w:rsidP="00192CB0">
      <w:pPr>
        <w:spacing w:line="480" w:lineRule="auto"/>
        <w:rPr>
          <w:color w:val="auto"/>
        </w:rPr>
      </w:pPr>
    </w:p>
    <w:p w14:paraId="0C79ACD4" w14:textId="77777777" w:rsidR="00C025D5" w:rsidRDefault="00C025D5" w:rsidP="00192CB0">
      <w:pPr>
        <w:spacing w:line="480" w:lineRule="auto"/>
        <w:rPr>
          <w:color w:val="auto"/>
        </w:rPr>
      </w:pPr>
    </w:p>
    <w:p w14:paraId="1E6A9836" w14:textId="77777777" w:rsidR="00C025D5" w:rsidRDefault="00C025D5" w:rsidP="00192CB0">
      <w:pPr>
        <w:spacing w:line="480" w:lineRule="auto"/>
        <w:rPr>
          <w:color w:val="auto"/>
        </w:rPr>
      </w:pPr>
    </w:p>
    <w:p w14:paraId="078EF485" w14:textId="77777777" w:rsidR="00C025D5" w:rsidRPr="00192CB0" w:rsidRDefault="00C025D5" w:rsidP="00192CB0">
      <w:pPr>
        <w:spacing w:line="480" w:lineRule="auto"/>
        <w:rPr>
          <w:color w:val="auto"/>
        </w:rPr>
      </w:pPr>
    </w:p>
    <w:p w14:paraId="3B9D9F52" w14:textId="49F5F20B" w:rsidR="00192CB0" w:rsidRDefault="00192CB0" w:rsidP="00192CB0">
      <w:pPr>
        <w:pStyle w:val="Heading2"/>
        <w:spacing w:after="500" w:line="480" w:lineRule="auto"/>
      </w:pPr>
      <w:r>
        <w:t>Contact Information</w:t>
      </w:r>
    </w:p>
    <w:p w14:paraId="48CF2CB9" w14:textId="0FDD9FFF" w:rsidR="00192CB0" w:rsidRDefault="00192CB0" w:rsidP="00C9525F">
      <w:pPr>
        <w:spacing w:line="480" w:lineRule="auto"/>
        <w:rPr>
          <w:color w:val="auto"/>
        </w:rPr>
      </w:pPr>
      <w:r>
        <w:rPr>
          <w:color w:val="auto"/>
        </w:rPr>
        <w:t xml:space="preserve">We appreciate any feedback on our project. Please feel </w:t>
      </w:r>
      <w:r w:rsidR="002D2747">
        <w:rPr>
          <w:color w:val="auto"/>
        </w:rPr>
        <w:t xml:space="preserve">free </w:t>
      </w:r>
      <w:r>
        <w:rPr>
          <w:color w:val="auto"/>
        </w:rPr>
        <w:t>to share any thoughts</w:t>
      </w:r>
      <w:r w:rsidR="00586D5B">
        <w:rPr>
          <w:color w:val="auto"/>
        </w:rPr>
        <w:t>,</w:t>
      </w:r>
      <w:r>
        <w:rPr>
          <w:color w:val="auto"/>
        </w:rPr>
        <w:t xml:space="preserve"> concerns, or issues. For further information or assistance, please reach out to:</w:t>
      </w:r>
    </w:p>
    <w:p w14:paraId="2C70E717" w14:textId="0092C144" w:rsidR="00116857" w:rsidRDefault="00192CB0" w:rsidP="00192CB0">
      <w:pPr>
        <w:pStyle w:val="ListParagraph"/>
        <w:numPr>
          <w:ilvl w:val="0"/>
          <w:numId w:val="6"/>
        </w:numPr>
        <w:spacing w:line="480" w:lineRule="auto"/>
        <w:rPr>
          <w:color w:val="auto"/>
        </w:rPr>
      </w:pPr>
      <w:r>
        <w:rPr>
          <w:color w:val="auto"/>
        </w:rPr>
        <w:t xml:space="preserve">Contact Email: </w:t>
      </w:r>
      <w:hyperlink r:id="rId15" w:history="1">
        <w:r w:rsidRPr="00C24996">
          <w:rPr>
            <w:rStyle w:val="Hyperlink"/>
          </w:rPr>
          <w:t>fitforce@gmail.com</w:t>
        </w:r>
      </w:hyperlink>
    </w:p>
    <w:p w14:paraId="076FBFC8" w14:textId="65F25CE7" w:rsidR="00192CB0" w:rsidRDefault="00192CB0" w:rsidP="00192CB0">
      <w:pPr>
        <w:pStyle w:val="ListParagraph"/>
        <w:numPr>
          <w:ilvl w:val="0"/>
          <w:numId w:val="6"/>
        </w:numPr>
        <w:spacing w:line="480" w:lineRule="auto"/>
        <w:rPr>
          <w:color w:val="auto"/>
        </w:rPr>
      </w:pPr>
      <w:r>
        <w:rPr>
          <w:color w:val="auto"/>
        </w:rPr>
        <w:t xml:space="preserve">GitHub Repository: </w:t>
      </w:r>
      <w:hyperlink r:id="rId16" w:history="1">
        <w:r w:rsidRPr="00C24996">
          <w:rPr>
            <w:rStyle w:val="Hyperlink"/>
          </w:rPr>
          <w:t>https://github.com/htmw/2025SA-Team2.git</w:t>
        </w:r>
      </w:hyperlink>
    </w:p>
    <w:p w14:paraId="47F86220" w14:textId="77777777" w:rsidR="00192CB0" w:rsidRDefault="00192CB0" w:rsidP="00192CB0">
      <w:pPr>
        <w:spacing w:line="480" w:lineRule="auto"/>
        <w:rPr>
          <w:color w:val="auto"/>
        </w:rPr>
      </w:pPr>
    </w:p>
    <w:p w14:paraId="50C0C146" w14:textId="77777777" w:rsidR="00192CB0" w:rsidRPr="00192CB0" w:rsidRDefault="00192CB0" w:rsidP="00192CB0">
      <w:pPr>
        <w:spacing w:line="480" w:lineRule="auto"/>
        <w:rPr>
          <w:color w:val="auto"/>
        </w:rPr>
      </w:pPr>
    </w:p>
    <w:sectPr w:rsidR="00192CB0" w:rsidRPr="00192CB0" w:rsidSect="004B7E44">
      <w:headerReference w:type="default" r:id="rId17"/>
      <w:footerReference w:type="default" r:id="rId18"/>
      <w:footerReference w:type="first" r:id="rId19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3D37A" w14:textId="77777777" w:rsidR="009F7332" w:rsidRDefault="009F7332" w:rsidP="004B7E44">
      <w:r>
        <w:separator/>
      </w:r>
    </w:p>
  </w:endnote>
  <w:endnote w:type="continuationSeparator" w:id="0">
    <w:p w14:paraId="2E56A375" w14:textId="77777777" w:rsidR="009F7332" w:rsidRDefault="009F7332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05A85DE3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BA50B1D" w14:textId="1D563075" w:rsidR="004B7E44" w:rsidRDefault="004B7E44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5BC42D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F86412" w14:textId="77777777" w:rsidR="009F7332" w:rsidRDefault="009F7332" w:rsidP="004B7E44">
      <w:r>
        <w:separator/>
      </w:r>
    </w:p>
  </w:footnote>
  <w:footnote w:type="continuationSeparator" w:id="0">
    <w:p w14:paraId="77D1A408" w14:textId="77777777" w:rsidR="009F7332" w:rsidRDefault="009F7332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2C62C9C4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D7CEB7C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117C40AD" wp14:editId="7F0184FC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200925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17C40AD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" fillcolor="#6e9a2d [2405]" stroked="f" strokeweight="2pt">
                    <v:textbox>
                      <w:txbxContent>
                        <w:p w14:paraId="5200925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00E73"/>
    <w:multiLevelType w:val="hybridMultilevel"/>
    <w:tmpl w:val="A62A2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A46E0"/>
    <w:multiLevelType w:val="hybridMultilevel"/>
    <w:tmpl w:val="A62A2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35228"/>
    <w:multiLevelType w:val="hybridMultilevel"/>
    <w:tmpl w:val="A62A2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B67C9"/>
    <w:multiLevelType w:val="hybridMultilevel"/>
    <w:tmpl w:val="A62A2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B15E3"/>
    <w:multiLevelType w:val="hybridMultilevel"/>
    <w:tmpl w:val="A62A2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A6E8D"/>
    <w:multiLevelType w:val="hybridMultilevel"/>
    <w:tmpl w:val="A62A2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23B10"/>
    <w:multiLevelType w:val="hybridMultilevel"/>
    <w:tmpl w:val="A62A2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E8300D"/>
    <w:multiLevelType w:val="hybridMultilevel"/>
    <w:tmpl w:val="29446FA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649A2420"/>
    <w:multiLevelType w:val="hybridMultilevel"/>
    <w:tmpl w:val="0D84C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819956">
    <w:abstractNumId w:val="6"/>
  </w:num>
  <w:num w:numId="2" w16cid:durableId="1695108481">
    <w:abstractNumId w:val="4"/>
  </w:num>
  <w:num w:numId="3" w16cid:durableId="1730420732">
    <w:abstractNumId w:val="5"/>
  </w:num>
  <w:num w:numId="4" w16cid:durableId="295796330">
    <w:abstractNumId w:val="0"/>
  </w:num>
  <w:num w:numId="5" w16cid:durableId="814488172">
    <w:abstractNumId w:val="1"/>
  </w:num>
  <w:num w:numId="6" w16cid:durableId="1150828033">
    <w:abstractNumId w:val="7"/>
  </w:num>
  <w:num w:numId="7" w16cid:durableId="1605653322">
    <w:abstractNumId w:val="3"/>
  </w:num>
  <w:num w:numId="8" w16cid:durableId="492838892">
    <w:abstractNumId w:val="2"/>
  </w:num>
  <w:num w:numId="9" w16cid:durableId="18331327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D3"/>
    <w:rsid w:val="000767CA"/>
    <w:rsid w:val="00087D54"/>
    <w:rsid w:val="00116857"/>
    <w:rsid w:val="00192CB0"/>
    <w:rsid w:val="001A6B8D"/>
    <w:rsid w:val="001F59B8"/>
    <w:rsid w:val="00293B83"/>
    <w:rsid w:val="002D2747"/>
    <w:rsid w:val="004A3224"/>
    <w:rsid w:val="004B7E44"/>
    <w:rsid w:val="004D5252"/>
    <w:rsid w:val="004F2B86"/>
    <w:rsid w:val="00532BE4"/>
    <w:rsid w:val="00542818"/>
    <w:rsid w:val="00586D5B"/>
    <w:rsid w:val="005A718F"/>
    <w:rsid w:val="006828C9"/>
    <w:rsid w:val="006A3CE7"/>
    <w:rsid w:val="006B0129"/>
    <w:rsid w:val="006C75D3"/>
    <w:rsid w:val="00716682"/>
    <w:rsid w:val="007516CF"/>
    <w:rsid w:val="008B33BC"/>
    <w:rsid w:val="008C7C83"/>
    <w:rsid w:val="008D48C3"/>
    <w:rsid w:val="008F080A"/>
    <w:rsid w:val="009120E9"/>
    <w:rsid w:val="00945900"/>
    <w:rsid w:val="009C396C"/>
    <w:rsid w:val="009F7332"/>
    <w:rsid w:val="00A65BD1"/>
    <w:rsid w:val="00A660E7"/>
    <w:rsid w:val="00B572B4"/>
    <w:rsid w:val="00B7510B"/>
    <w:rsid w:val="00C025D5"/>
    <w:rsid w:val="00C84AD4"/>
    <w:rsid w:val="00C9525F"/>
    <w:rsid w:val="00D0394A"/>
    <w:rsid w:val="00DB26A7"/>
    <w:rsid w:val="00E76CAD"/>
    <w:rsid w:val="00E87B8B"/>
    <w:rsid w:val="00E94B5F"/>
    <w:rsid w:val="00F6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3048A"/>
  <w15:chartTrackingRefBased/>
  <w15:docId w15:val="{57F80687-2CC8-48AE-BE54-3CA8DCB9D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8C9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7166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525F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2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htmw/2025SA-Team2.git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code.visualstudio.com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htmw/2025SA-Team2.gi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hyperlink" Target="mailto:fitforce@gmail.com" TargetMode="Externa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localhost:5173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mens\AppData\Local\Microsoft\Office\16.0\DTS\en-US%7bAE6F61B8-03CC-41BD-8F9B-1EE79641B321%7d\%7bF049A6CC-4A8B-482A-8EB5-D340B50E9B04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{F049A6CC-4A8B-482A-8EB5-D340B50E9B04}tf16392796_win32</Template>
  <TotalTime>599</TotalTime>
  <Pages>11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 Mensah</dc:creator>
  <cp:keywords/>
  <dc:description/>
  <cp:lastModifiedBy>Yaw Mensah</cp:lastModifiedBy>
  <cp:revision>4</cp:revision>
  <dcterms:created xsi:type="dcterms:W3CDTF">2025-05-03T11:03:00Z</dcterms:created>
  <dcterms:modified xsi:type="dcterms:W3CDTF">2025-05-03T23:24:00Z</dcterms:modified>
</cp:coreProperties>
</file>